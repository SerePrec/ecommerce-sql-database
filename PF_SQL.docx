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383F4406" w14:textId="3A55E154" w:rsidR="0054499B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7776648" w:history="1">
            <w:r w:rsidR="0054499B" w:rsidRPr="00DB61B5">
              <w:rPr>
                <w:rStyle w:val="Hipervnculo"/>
                <w:noProof/>
              </w:rPr>
              <w:t>Introducción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_Toc107776648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3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6E215E49" w14:textId="15444FFA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49" w:history="1">
            <w:r w:rsidR="0054499B" w:rsidRPr="00DB61B5">
              <w:rPr>
                <w:rStyle w:val="Hipervnculo"/>
                <w:noProof/>
              </w:rPr>
              <w:t>Objetivo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_Toc107776649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3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112B1AFF" w14:textId="40BC8577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0" w:history="1">
            <w:r w:rsidR="0054499B" w:rsidRPr="00DB61B5">
              <w:rPr>
                <w:rStyle w:val="Hipervnculo"/>
                <w:noProof/>
              </w:rPr>
              <w:t>Situación problemática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_Toc107776650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3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3DB76182" w14:textId="252810CE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1" w:history="1">
            <w:r w:rsidR="0054499B" w:rsidRPr="00DB61B5">
              <w:rPr>
                <w:rStyle w:val="Hipervnculo"/>
                <w:noProof/>
              </w:rPr>
              <w:t>Modelo de negocio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_Toc107776651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4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3F248CE5" w14:textId="0872312C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2" w:history="1">
            <w:r w:rsidR="0054499B" w:rsidRPr="00DB61B5">
              <w:rPr>
                <w:rStyle w:val="Hipervnculo"/>
                <w:noProof/>
              </w:rPr>
              <w:t>Diagrama de entidad relación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_Toc107776652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5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783E10C5" w14:textId="1B24912B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3" w:history="1">
            <w:r w:rsidR="0054499B" w:rsidRPr="00DB61B5">
              <w:rPr>
                <w:rStyle w:val="Hipervnculo"/>
                <w:noProof/>
              </w:rPr>
              <w:t>Objetos de la base de datos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_Toc107776653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7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00163EC5" w14:textId="5B0572AF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4" w:history="1">
            <w:r w:rsidR="0054499B" w:rsidRPr="00DB61B5">
              <w:rPr>
                <w:rStyle w:val="Hipervnculo"/>
                <w:noProof/>
              </w:rPr>
              <w:t>Tablas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_Toc107776654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7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7072BFF0" w14:textId="6F157225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5" w:history="1">
            <w:r w:rsidR="0054499B" w:rsidRPr="00DB61B5">
              <w:rPr>
                <w:rStyle w:val="Hipervnculo"/>
                <w:noProof/>
              </w:rPr>
              <w:t>Listado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_Toc107776655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7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7D3A591D" w14:textId="741302D7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6" w:history="1">
            <w:r w:rsidR="0054499B" w:rsidRPr="00DB61B5">
              <w:rPr>
                <w:rStyle w:val="Hipervnculo"/>
                <w:noProof/>
              </w:rPr>
              <w:t>Descripción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_Toc107776656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8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4279AFFC" w14:textId="309D7F85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7" w:history="1">
            <w:r w:rsidR="0054499B" w:rsidRPr="00DB61B5">
              <w:rPr>
                <w:rStyle w:val="Hipervnculo"/>
                <w:noProof/>
              </w:rPr>
              <w:t>Script de creación de tablas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_Toc107776657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12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51613987" w14:textId="22DD5227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8" w:history="1">
            <w:r w:rsidR="0054499B" w:rsidRPr="00DB61B5">
              <w:rPr>
                <w:rStyle w:val="Hipervnculo"/>
                <w:noProof/>
              </w:rPr>
              <w:t xml:space="preserve">Esquemas relacionales - </w:t>
            </w:r>
            <w:r w:rsidR="0054499B" w:rsidRPr="00DB61B5">
              <w:rPr>
                <w:rStyle w:val="Hipervnculo"/>
                <w:i/>
                <w:iCs/>
                <w:noProof/>
              </w:rPr>
              <w:t>Reverse Engineer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_Toc107776658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12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19E8C7DD" w14:textId="2DFF4964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9" w:history="1">
            <w:r w:rsidR="0054499B" w:rsidRPr="00DB61B5">
              <w:rPr>
                <w:rStyle w:val="Hipervnculo"/>
                <w:noProof/>
              </w:rPr>
              <w:t>Inserción de datos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_Toc107776659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14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12481845" w14:textId="04067DFC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0" w:history="1">
            <w:r w:rsidR="0054499B" w:rsidRPr="00DB61B5">
              <w:rPr>
                <w:rStyle w:val="Hipervnculo"/>
                <w:noProof/>
              </w:rPr>
              <w:t>Script de inserción de datos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_Toc107776660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19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72D7BE45" w14:textId="5911EA9F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1" w:history="1">
            <w:r w:rsidR="0054499B" w:rsidRPr="00DB61B5">
              <w:rPr>
                <w:rStyle w:val="Hipervnculo"/>
                <w:noProof/>
              </w:rPr>
              <w:t>Vistas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_Toc107776661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19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59AB478A" w14:textId="3A0189BD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2" w:history="1">
            <w:r w:rsidR="0054499B" w:rsidRPr="00DB61B5">
              <w:rPr>
                <w:rStyle w:val="Hipervnculo"/>
                <w:noProof/>
              </w:rPr>
              <w:t>Descripción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_Toc107776662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19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1AE45752" w14:textId="6DAAC2E3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3" w:history="1">
            <w:r w:rsidR="0054499B" w:rsidRPr="00DB61B5">
              <w:rPr>
                <w:rStyle w:val="Hipervnculo"/>
                <w:noProof/>
              </w:rPr>
              <w:t>Script de creación de vistas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_Toc107776663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24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44F6A4A1" w14:textId="724E9804" w:rsidR="0054499B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4" w:history="1">
            <w:r w:rsidR="0054499B" w:rsidRPr="00DB61B5">
              <w:rPr>
                <w:rStyle w:val="Hipervnculo"/>
                <w:noProof/>
              </w:rPr>
              <w:t>Funciones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_Toc107776664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24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45168509" w14:textId="6D7444B6" w:rsidR="0054499B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5" w:history="1">
            <w:r w:rsidR="0054499B" w:rsidRPr="00DB61B5">
              <w:rPr>
                <w:rStyle w:val="Hipervnculo"/>
                <w:noProof/>
              </w:rPr>
              <w:t>Script de creación de funciones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_Toc107776665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25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238D49DB" w14:textId="0BFA8E3A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6D50DF9E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52D99A9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6D2480C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0310ACF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7310EC5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20FF3945" w14:textId="4DA8DFC6" w:rsidR="00BC2597" w:rsidRDefault="00BC2597">
          <w:pPr>
            <w:rPr>
              <w:rFonts w:ascii="Century Gothic" w:hAnsi="Century Gothic"/>
              <w:bCs/>
            </w:rPr>
          </w:pPr>
        </w:p>
        <w:p w14:paraId="66154B30" w14:textId="59F269AC" w:rsidR="004A0D94" w:rsidRDefault="004A0D94">
          <w:pPr>
            <w:rPr>
              <w:rFonts w:ascii="Century Gothic" w:hAnsi="Century Gothic"/>
              <w:bCs/>
            </w:rPr>
          </w:pPr>
        </w:p>
        <w:p w14:paraId="43CCC147" w14:textId="77777777" w:rsidR="004A0D94" w:rsidRDefault="004A0D94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000000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7776648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Stack” y para la misma realicé un proyecto de ecommerce,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7776649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>, en la cual se implementará el modelo relacional para representar procesos basados en un modelo de negocio propio, con dataset ficticio</w:t>
      </w:r>
      <w:r>
        <w:t xml:space="preserve"> y derivado de un proyecto anterior de ecommer</w:t>
      </w:r>
      <w:r w:rsidR="00685F36">
        <w:t>ce</w:t>
      </w:r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7776650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r w:rsidR="00685F36" w:rsidRPr="00685F36">
        <w:rPr>
          <w:b/>
          <w:bCs/>
        </w:rPr>
        <w:t>Mammoth</w:t>
      </w:r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7776651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r w:rsidR="00685F36" w:rsidRPr="00685F36">
        <w:rPr>
          <w:b/>
          <w:bCs/>
        </w:rPr>
        <w:t>Mammoth</w:t>
      </w:r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7776652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r w:rsidR="00685F36" w:rsidRPr="00685F36">
        <w:rPr>
          <w:b/>
          <w:bCs/>
        </w:rPr>
        <w:t>mammoth</w:t>
      </w:r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7776653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r w:rsidRPr="00685F36">
        <w:rPr>
          <w:b/>
          <w:bCs/>
        </w:rPr>
        <w:t>mammoth</w:t>
      </w:r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mammoth-DB.sql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7776654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r w:rsidR="00685F36" w:rsidRPr="00685F36">
        <w:rPr>
          <w:b/>
          <w:bCs/>
        </w:rPr>
        <w:t>mammoth</w:t>
      </w:r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7776655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user</w:t>
            </w:r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subscription</w:t>
            </w:r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topic</w:t>
            </w:r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iva_category</w:t>
            </w:r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address</w:t>
            </w:r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city</w:t>
            </w:r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province</w:t>
            </w:r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cart</w:t>
            </w:r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cart_detail</w:t>
            </w:r>
          </w:p>
          <w:p w14:paraId="6090CCDD" w14:textId="4D49945C" w:rsidR="002C1F09" w:rsidRP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product</w:t>
            </w:r>
          </w:p>
        </w:tc>
        <w:tc>
          <w:tcPr>
            <w:tcW w:w="5012" w:type="dxa"/>
          </w:tcPr>
          <w:p w14:paraId="283838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category</w:t>
            </w:r>
          </w:p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brand</w:t>
            </w:r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provider</w:t>
            </w:r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order</w:t>
            </w:r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order_detail</w:t>
            </w:r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delivery_type</w:t>
            </w:r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invoice</w:t>
            </w:r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payment_method</w:t>
            </w:r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card_payment</w:t>
            </w:r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card_issuer</w:t>
            </w:r>
          </w:p>
          <w:p w14:paraId="2E101639" w14:textId="38B8CCFB" w:rsidR="002C1F09" w:rsidRP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7776656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Pr="0065336B" w:rsidRDefault="00110F4F" w:rsidP="00110F4F">
      <w:pPr>
        <w:pStyle w:val="Ttulo1"/>
        <w:rPr>
          <w:sz w:val="36"/>
          <w:szCs w:val="36"/>
        </w:rPr>
      </w:pPr>
    </w:p>
    <w:p w14:paraId="13A894CB" w14:textId="7968E017" w:rsidR="00110F4F" w:rsidRDefault="00110F4F" w:rsidP="00B7640E">
      <w:pPr>
        <w:pStyle w:val="Ttulo2"/>
      </w:pPr>
      <w:bookmarkStart w:id="9" w:name="_Toc107776657"/>
      <w:r>
        <w:t xml:space="preserve">Script de creación de </w:t>
      </w:r>
      <w:r w:rsidR="00B7640E">
        <w:t>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>archivo de extensión sql</w:t>
      </w:r>
      <w:r w:rsidR="002328F4">
        <w:t xml:space="preserve"> </w:t>
      </w:r>
      <w:r w:rsidR="00A451BB">
        <w:t xml:space="preserve">llamado </w:t>
      </w:r>
      <w:r w:rsidR="002328F4">
        <w:t>mammoth-CREATE.sql</w:t>
      </w:r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7776658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>Reverse Engineer</w:t>
      </w:r>
      <w:bookmarkEnd w:id="10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r>
        <w:rPr>
          <w:i/>
          <w:iCs/>
        </w:rPr>
        <w:t>diagram-mammoth.mwb</w:t>
      </w:r>
      <w:r>
        <w:t xml:space="preserve"> </w:t>
      </w:r>
      <w:r w:rsidR="00FC6DA6">
        <w:t xml:space="preserve">(dentro de la carpeta “diagrams”)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Workbench</w:t>
      </w:r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4C91115E" w:rsidR="000B5B8B" w:rsidRDefault="000B5B8B" w:rsidP="006F0033">
      <w:pPr>
        <w:pStyle w:val="Contenido"/>
      </w:pPr>
    </w:p>
    <w:p w14:paraId="0B405D6F" w14:textId="7DCA2A1F" w:rsidR="000B5B8B" w:rsidRDefault="000B5B8B" w:rsidP="006F0033">
      <w:pPr>
        <w:pStyle w:val="Contenido"/>
      </w:pPr>
    </w:p>
    <w:p w14:paraId="0AD784D7" w14:textId="4FBEEECE" w:rsidR="000B5B8B" w:rsidRDefault="00BC347D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322F649F">
            <wp:simplePos x="0" y="0"/>
            <wp:positionH relativeFrom="column">
              <wp:posOffset>-935990</wp:posOffset>
            </wp:positionH>
            <wp:positionV relativeFrom="paragraph">
              <wp:posOffset>361315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1" w:name="_Toc107776659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r w:rsidRPr="00E27527">
        <w:t>proce</w:t>
      </w:r>
      <w:r w:rsidR="00F24417">
        <w:t>dimineto</w:t>
      </w:r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.csv del mismo nombre alojado dentro de la ruta “data/</w:t>
      </w:r>
      <w:r w:rsidR="005B78FB">
        <w:t>csv_</w:t>
      </w:r>
      <w:r w:rsidRPr="00E27527">
        <w:t>import</w:t>
      </w:r>
      <w:r w:rsidR="00F61DB4">
        <w:t>s</w:t>
      </w:r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r w:rsidRPr="00FC6DA6">
        <w:rPr>
          <w:b/>
          <w:bCs/>
          <w:lang w:val="es-419"/>
        </w:rPr>
        <w:t>mammoth</w:t>
      </w:r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r w:rsidR="00FC6DA6" w:rsidRPr="00FC6DA6">
        <w:rPr>
          <w:b/>
          <w:bCs/>
          <w:lang w:val="es-419"/>
        </w:rPr>
        <w:t>Workbench</w:t>
      </w:r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iva_category</w:t>
            </w:r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province</w:t>
            </w:r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city</w:t>
            </w:r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address</w:t>
            </w:r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user</w:t>
            </w:r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category</w:t>
            </w:r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brand</w:t>
            </w:r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provider</w:t>
            </w:r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product</w:t>
            </w:r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r w:rsidR="00017BAD">
              <w:rPr>
                <w:lang w:val="es-419"/>
              </w:rPr>
              <w:t>topic</w:t>
            </w:r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subscription</w:t>
            </w:r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</w:t>
            </w:r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cart_detail</w:t>
            </w:r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delivery_type</w:t>
            </w:r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</w:t>
            </w:r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order_detail</w:t>
            </w:r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payment_method</w:t>
            </w:r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invoice</w:t>
            </w:r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card_issuer</w:t>
            </w:r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card_payment</w:t>
            </w:r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r>
        <w:t xml:space="preserve">iva_category).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r w:rsidR="007248F4" w:rsidRPr="007248F4">
        <w:rPr>
          <w:b/>
          <w:bCs/>
        </w:rPr>
        <w:t>Export/Import</w:t>
      </w:r>
      <w:r w:rsidR="007248F4">
        <w:rPr>
          <w:b/>
          <w:bCs/>
        </w:rPr>
        <w:t xml:space="preserve"> </w:t>
      </w:r>
      <w:r w:rsidR="007248F4">
        <w:t xml:space="preserve">y hacemos click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 xml:space="preserve">se nos abre el siguiente menú en donde escogemos la primera de las opciones y seleccionamos la tabla de destino correspondiente en donde se van a insertar los datos (iva_category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r w:rsidRPr="0096394F">
        <w:rPr>
          <w:highlight w:val="white"/>
          <w:lang w:val="es-419"/>
        </w:rPr>
        <w:t>Source</w:t>
      </w:r>
      <w:r w:rsidRPr="0096394F">
        <w:rPr>
          <w:bCs/>
          <w:highlight w:val="white"/>
          <w:lang w:val="es-419"/>
        </w:rPr>
        <w:t xml:space="preserve"> / </w:t>
      </w:r>
      <w:r>
        <w:rPr>
          <w:bCs/>
          <w:highlight w:val="white"/>
          <w:lang w:val="es-419"/>
        </w:rPr>
        <w:t>Dest</w:t>
      </w:r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7776660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r w:rsidR="00843CCB" w:rsidRPr="00306A94">
        <w:t>mammoth-INSERT.sql</w:t>
      </w:r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mammoth-DB.sql,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7776661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queries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user_list</w:t>
            </w:r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favorite_rank</w:t>
            </w:r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subscription_by_topic</w:t>
            </w:r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product_list</w:t>
            </w:r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product_without_stock</w:t>
            </w:r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provider_list</w:t>
            </w:r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order_list</w:t>
            </w:r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order_to_prepare</w:t>
            </w:r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sales_by_day_of_week</w:t>
            </w:r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sales_by_product_category</w:t>
            </w:r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7776662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7776663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r w:rsidR="009B6C64" w:rsidRPr="00306A94">
        <w:t>mammoth-</w:t>
      </w:r>
      <w:r w:rsidR="009B6C64">
        <w:t>VIEWS</w:t>
      </w:r>
      <w:r w:rsidR="009B6C64" w:rsidRPr="00306A94">
        <w:t>.sql</w:t>
      </w:r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7776664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get_subtotal</w:t>
            </w:r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get_order_amount</w:t>
            </w:r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r>
              <w:t>invoice_type</w:t>
            </w:r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next_invoice_n</w:t>
            </w:r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756C4559" w14:textId="58A83970" w:rsidR="00F95430" w:rsidRDefault="00B83F53" w:rsidP="00285B18">
      <w:pPr>
        <w:pStyle w:val="Contenido"/>
      </w:pPr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616D3AD">
            <wp:simplePos x="0" y="0"/>
            <wp:positionH relativeFrom="column">
              <wp:posOffset>224790</wp:posOffset>
            </wp:positionH>
            <wp:positionV relativeFrom="paragraph">
              <wp:posOffset>249555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58BA4" w14:textId="5732F32F" w:rsidR="00B83F53" w:rsidRDefault="00B83F53" w:rsidP="00285B18">
      <w:pPr>
        <w:pStyle w:val="Contenido"/>
      </w:pPr>
    </w:p>
    <w:p w14:paraId="615C0D7A" w14:textId="4B0214D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1DB8184B" w14:textId="4F317DC6" w:rsidR="0053205B" w:rsidRDefault="0053205B" w:rsidP="00285B18">
      <w:pPr>
        <w:pStyle w:val="Contenido"/>
      </w:pPr>
    </w:p>
    <w:p w14:paraId="00F2952A" w14:textId="500C01DA" w:rsidR="0053205B" w:rsidRDefault="0053205B" w:rsidP="00285B18">
      <w:pPr>
        <w:pStyle w:val="Contenido"/>
      </w:pPr>
    </w:p>
    <w:p w14:paraId="4557D42B" w14:textId="161473BA" w:rsidR="0053205B" w:rsidRDefault="0053205B" w:rsidP="00285B18">
      <w:pPr>
        <w:pStyle w:val="Contenido"/>
      </w:pPr>
    </w:p>
    <w:p w14:paraId="41C24A4D" w14:textId="584128FE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594759A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2BB8B329" w:rsidR="00BC7F26" w:rsidRDefault="00BC7F26" w:rsidP="00BC7F26">
      <w:pPr>
        <w:pStyle w:val="Ttulo2"/>
      </w:pPr>
      <w:bookmarkStart w:id="17" w:name="_Toc107776665"/>
      <w:r>
        <w:t>Script de creación de funciones</w:t>
      </w:r>
      <w:bookmarkEnd w:id="17"/>
    </w:p>
    <w:p w14:paraId="304C8786" w14:textId="3B8B45AF" w:rsidR="00BC7F26" w:rsidRDefault="00BC7F26" w:rsidP="00BC7F26">
      <w:pPr>
        <w:pStyle w:val="Contenido"/>
      </w:pPr>
      <w:r>
        <w:t xml:space="preserve">El archivo que contiene la creación de funciones se llama </w:t>
      </w:r>
      <w:r w:rsidRPr="00306A94">
        <w:t>mammoth-</w:t>
      </w:r>
      <w:r>
        <w:t>FUNCTIONS</w:t>
      </w:r>
      <w:r w:rsidRPr="00306A94">
        <w:t>.sql</w:t>
      </w:r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5D1FD7AB" w:rsidR="0053205B" w:rsidRDefault="0053205B" w:rsidP="00285B18">
      <w:pPr>
        <w:pStyle w:val="Contenido"/>
      </w:pPr>
    </w:p>
    <w:p w14:paraId="3B7DC34F" w14:textId="1439DC38" w:rsidR="0053205B" w:rsidRPr="00CA7366" w:rsidRDefault="0053205B" w:rsidP="00285B18">
      <w:pPr>
        <w:pStyle w:val="Contenido"/>
      </w:pPr>
    </w:p>
    <w:sectPr w:rsidR="0053205B" w:rsidRPr="00CA7366" w:rsidSect="000E3CF8">
      <w:headerReference w:type="default" r:id="rId67"/>
      <w:footerReference w:type="default" r:id="rId68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7F321" w14:textId="77777777" w:rsidR="00D32CBF" w:rsidRDefault="00D32CBF">
      <w:r>
        <w:separator/>
      </w:r>
    </w:p>
    <w:p w14:paraId="5456FDC6" w14:textId="77777777" w:rsidR="00D32CBF" w:rsidRDefault="00D32CBF"/>
  </w:endnote>
  <w:endnote w:type="continuationSeparator" w:id="0">
    <w:p w14:paraId="7BFA9E0C" w14:textId="77777777" w:rsidR="00D32CBF" w:rsidRDefault="00D32CBF">
      <w:r>
        <w:continuationSeparator/>
      </w:r>
    </w:p>
    <w:p w14:paraId="588E30C3" w14:textId="77777777" w:rsidR="00D32CBF" w:rsidRDefault="00D32C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4F8B5" w14:textId="77777777" w:rsidR="00D32CBF" w:rsidRDefault="00D32CBF">
      <w:r>
        <w:separator/>
      </w:r>
    </w:p>
    <w:p w14:paraId="06E61079" w14:textId="77777777" w:rsidR="00D32CBF" w:rsidRDefault="00D32CBF"/>
  </w:footnote>
  <w:footnote w:type="continuationSeparator" w:id="0">
    <w:p w14:paraId="3DBD60DC" w14:textId="77777777" w:rsidR="00D32CBF" w:rsidRDefault="00D32CBF">
      <w:r>
        <w:continuationSeparator/>
      </w:r>
    </w:p>
    <w:p w14:paraId="2539A088" w14:textId="77777777" w:rsidR="00D32CBF" w:rsidRDefault="00D32C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482E"/>
    <w:rsid w:val="00050324"/>
    <w:rsid w:val="0005358F"/>
    <w:rsid w:val="000747A0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63C9"/>
    <w:rsid w:val="0010790D"/>
    <w:rsid w:val="00110F4F"/>
    <w:rsid w:val="001142EF"/>
    <w:rsid w:val="00125E2C"/>
    <w:rsid w:val="00130E9D"/>
    <w:rsid w:val="00131CE2"/>
    <w:rsid w:val="0014031B"/>
    <w:rsid w:val="00143C35"/>
    <w:rsid w:val="00150A6D"/>
    <w:rsid w:val="001571B9"/>
    <w:rsid w:val="0017466D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1CDB"/>
    <w:rsid w:val="003370A8"/>
    <w:rsid w:val="0033762F"/>
    <w:rsid w:val="00345653"/>
    <w:rsid w:val="00360494"/>
    <w:rsid w:val="003632CA"/>
    <w:rsid w:val="00366C7E"/>
    <w:rsid w:val="003776FD"/>
    <w:rsid w:val="0038098D"/>
    <w:rsid w:val="00384EA3"/>
    <w:rsid w:val="003874B7"/>
    <w:rsid w:val="003A39A1"/>
    <w:rsid w:val="003C2191"/>
    <w:rsid w:val="003D3863"/>
    <w:rsid w:val="003D749F"/>
    <w:rsid w:val="004071F6"/>
    <w:rsid w:val="004110DE"/>
    <w:rsid w:val="0044085A"/>
    <w:rsid w:val="00454E13"/>
    <w:rsid w:val="00484F14"/>
    <w:rsid w:val="004A0D94"/>
    <w:rsid w:val="004B21A5"/>
    <w:rsid w:val="004B706A"/>
    <w:rsid w:val="004C033A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B78FB"/>
    <w:rsid w:val="005C2749"/>
    <w:rsid w:val="005F1BB0"/>
    <w:rsid w:val="005F3476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6AAF"/>
    <w:rsid w:val="00745BA6"/>
    <w:rsid w:val="007508A6"/>
    <w:rsid w:val="00765B2A"/>
    <w:rsid w:val="00783A34"/>
    <w:rsid w:val="00786BAB"/>
    <w:rsid w:val="007973F0"/>
    <w:rsid w:val="007A0C0A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903C32"/>
    <w:rsid w:val="00906E1C"/>
    <w:rsid w:val="00916B16"/>
    <w:rsid w:val="009173B9"/>
    <w:rsid w:val="0092682E"/>
    <w:rsid w:val="00933250"/>
    <w:rsid w:val="0093335D"/>
    <w:rsid w:val="0093613E"/>
    <w:rsid w:val="00936436"/>
    <w:rsid w:val="00942FF7"/>
    <w:rsid w:val="00943026"/>
    <w:rsid w:val="0096394F"/>
    <w:rsid w:val="00966B81"/>
    <w:rsid w:val="009702E6"/>
    <w:rsid w:val="00977F79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3AFA"/>
    <w:rsid w:val="00A31B3E"/>
    <w:rsid w:val="00A445B5"/>
    <w:rsid w:val="00A451BB"/>
    <w:rsid w:val="00A45459"/>
    <w:rsid w:val="00A532F3"/>
    <w:rsid w:val="00A535A3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32CBF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5806"/>
    <w:rsid w:val="00E27527"/>
    <w:rsid w:val="00E41A76"/>
    <w:rsid w:val="00E620B0"/>
    <w:rsid w:val="00E632F0"/>
    <w:rsid w:val="00E663E7"/>
    <w:rsid w:val="00E741B4"/>
    <w:rsid w:val="00E81B40"/>
    <w:rsid w:val="00EA27F7"/>
    <w:rsid w:val="00EA53D8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30B45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61" Type="http://schemas.openxmlformats.org/officeDocument/2006/relationships/image" Target="media/image54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header" Target="header1.xml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63833"/>
    <w:rsid w:val="001B6C7C"/>
    <w:rsid w:val="001B6CF2"/>
    <w:rsid w:val="00262E72"/>
    <w:rsid w:val="002B189F"/>
    <w:rsid w:val="002F3C59"/>
    <w:rsid w:val="004C14FE"/>
    <w:rsid w:val="0058068D"/>
    <w:rsid w:val="005E0DF0"/>
    <w:rsid w:val="008B34BD"/>
    <w:rsid w:val="009503B9"/>
    <w:rsid w:val="00A21D92"/>
    <w:rsid w:val="00A6657C"/>
    <w:rsid w:val="00A73443"/>
    <w:rsid w:val="00B16F21"/>
    <w:rsid w:val="00B93C52"/>
    <w:rsid w:val="00BE6688"/>
    <w:rsid w:val="00CA6094"/>
    <w:rsid w:val="00D02EE5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1248</TotalTime>
  <Pages>25</Pages>
  <Words>1920</Words>
  <Characters>10563</Characters>
  <Application>Microsoft Office Word</Application>
  <DocSecurity>0</DocSecurity>
  <Lines>88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151</cp:revision>
  <cp:lastPrinted>2022-07-01T00:34:00Z</cp:lastPrinted>
  <dcterms:created xsi:type="dcterms:W3CDTF">2022-06-07T17:51:00Z</dcterms:created>
  <dcterms:modified xsi:type="dcterms:W3CDTF">2022-07-04T14:16:00Z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