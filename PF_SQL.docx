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0355DADB" w14:textId="6B3842AA" w:rsidR="00CB7570" w:rsidRPr="007A128D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</w:pPr>
          <w:r w:rsidRPr="007A128D"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  <w:t>Índice</w:t>
          </w:r>
        </w:p>
        <w:p w14:paraId="68625802" w14:textId="77777777" w:rsidR="008F4E1D" w:rsidRPr="008F4E1D" w:rsidRDefault="008F4E1D" w:rsidP="008F4E1D">
          <w:pPr>
            <w:rPr>
              <w:sz w:val="16"/>
              <w:szCs w:val="16"/>
              <w:lang w:eastAsia="es-AR"/>
            </w:rPr>
          </w:pPr>
        </w:p>
        <w:p w14:paraId="1118B57E" w14:textId="62640C7E" w:rsidR="00021E4F" w:rsidRPr="00021E4F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r w:rsidRPr="00021E4F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021E4F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021E4F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109340609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_Toc109340609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74AEF" w14:textId="41CE8B37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0" w:history="1">
            <w:r w:rsidRPr="00021E4F">
              <w:rPr>
                <w:rStyle w:val="Hipervnculo"/>
                <w:noProof/>
                <w:sz w:val="24"/>
                <w:szCs w:val="24"/>
              </w:rPr>
              <w:t>Objetivo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_Toc109340610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29A73" w14:textId="6EC7D671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1" w:history="1">
            <w:r w:rsidRPr="00021E4F">
              <w:rPr>
                <w:rStyle w:val="Hipervnculo"/>
                <w:noProof/>
                <w:sz w:val="24"/>
                <w:szCs w:val="24"/>
              </w:rPr>
              <w:t>Situación problemática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_Toc109340611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C0FB5" w14:textId="14722712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2" w:history="1">
            <w:r w:rsidRPr="00021E4F">
              <w:rPr>
                <w:rStyle w:val="Hipervnculo"/>
                <w:noProof/>
                <w:sz w:val="24"/>
                <w:szCs w:val="24"/>
              </w:rPr>
              <w:t>Modelo de negocio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_Toc109340612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4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7C1B" w14:textId="26C1F1CA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3" w:history="1">
            <w:r w:rsidRPr="00021E4F">
              <w:rPr>
                <w:rStyle w:val="Hipervnculo"/>
                <w:noProof/>
                <w:sz w:val="24"/>
                <w:szCs w:val="24"/>
              </w:rPr>
              <w:t>Diagrama de entidad relación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_Toc109340613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5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CDA1F" w14:textId="4AFA6A7C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4" w:history="1">
            <w:r w:rsidRPr="00021E4F">
              <w:rPr>
                <w:rStyle w:val="Hipervnculo"/>
                <w:noProof/>
                <w:sz w:val="24"/>
                <w:szCs w:val="24"/>
              </w:rPr>
              <w:t>Objetos de la base de datos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_Toc109340614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8A795" w14:textId="74FB0411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5" w:history="1">
            <w:r w:rsidRPr="00021E4F">
              <w:rPr>
                <w:rStyle w:val="Hipervnculo"/>
                <w:noProof/>
                <w:sz w:val="24"/>
                <w:szCs w:val="24"/>
              </w:rPr>
              <w:t>Tablas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_Toc109340615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B1F48A" w14:textId="61604B5A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6" w:history="1">
            <w:r w:rsidRPr="00021E4F">
              <w:rPr>
                <w:rStyle w:val="Hipervnculo"/>
                <w:noProof/>
                <w:sz w:val="24"/>
                <w:szCs w:val="24"/>
              </w:rPr>
              <w:t>Listado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_Toc109340616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F4440" w14:textId="5F6D438D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7" w:history="1">
            <w:r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_Toc109340617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8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A174D" w14:textId="15C4A32B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8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tablas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_Toc109340618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CCCD3" w14:textId="2B772326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9" w:history="1">
            <w:r w:rsidRPr="00021E4F">
              <w:rPr>
                <w:rStyle w:val="Hipervnculo"/>
                <w:noProof/>
                <w:sz w:val="24"/>
                <w:szCs w:val="24"/>
              </w:rPr>
              <w:t xml:space="preserve">Esquemas relacionales - </w:t>
            </w:r>
            <w:r w:rsidRPr="00021E4F">
              <w:rPr>
                <w:rStyle w:val="Hipervnculo"/>
                <w:i/>
                <w:iCs/>
                <w:noProof/>
                <w:sz w:val="24"/>
                <w:szCs w:val="24"/>
              </w:rPr>
              <w:t>Reverse Engineer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_Toc109340619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A8B33" w14:textId="6247983C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0" w:history="1">
            <w:r w:rsidRPr="00021E4F">
              <w:rPr>
                <w:rStyle w:val="Hipervnculo"/>
                <w:noProof/>
                <w:sz w:val="24"/>
                <w:szCs w:val="24"/>
              </w:rPr>
              <w:t>Inserción de datos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_Toc109340620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15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DB077C" w14:textId="200D53A0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1" w:history="1">
            <w:r w:rsidRPr="00021E4F">
              <w:rPr>
                <w:rStyle w:val="Hipervnculo"/>
                <w:noProof/>
                <w:sz w:val="24"/>
                <w:szCs w:val="24"/>
              </w:rPr>
              <w:t>Script de inserción de datos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_Toc109340621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ADF5E" w14:textId="5BC7313B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2" w:history="1">
            <w:r w:rsidRPr="00021E4F">
              <w:rPr>
                <w:rStyle w:val="Hipervnculo"/>
                <w:noProof/>
                <w:sz w:val="24"/>
                <w:szCs w:val="24"/>
              </w:rPr>
              <w:t>Vistas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_Toc109340622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7B8EC" w14:textId="58B14B03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3" w:history="1">
            <w:r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_Toc109340623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1DE9CF" w14:textId="6860D2C8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4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vistas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_Toc109340624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F98C1" w14:textId="74A0A682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5" w:history="1">
            <w:r w:rsidRPr="00021E4F">
              <w:rPr>
                <w:rStyle w:val="Hipervnculo"/>
                <w:noProof/>
                <w:sz w:val="24"/>
                <w:szCs w:val="24"/>
              </w:rPr>
              <w:t>Funciones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_Toc109340625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41182" w14:textId="4ED0D339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6" w:history="1">
            <w:r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_Toc109340626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0898F" w14:textId="1CEE43D5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7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funciones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_Toc109340627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26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A0AEB" w14:textId="356F0396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8" w:history="1">
            <w:r w:rsidRPr="00021E4F">
              <w:rPr>
                <w:rStyle w:val="Hipervnculo"/>
                <w:noProof/>
                <w:sz w:val="24"/>
                <w:szCs w:val="24"/>
              </w:rPr>
              <w:t>Procedimientos almacenados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_Toc109340628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26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019649" w14:textId="58A291C3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9" w:history="1">
            <w:r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_Toc109340629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27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F6236" w14:textId="0433C33B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0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procedimientos almacenados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_Toc109340630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30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7767A" w14:textId="25D1F10B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1" w:history="1">
            <w:r w:rsidRPr="00021E4F">
              <w:rPr>
                <w:rStyle w:val="Hipervnculo"/>
                <w:noProof/>
                <w:sz w:val="24"/>
                <w:szCs w:val="24"/>
              </w:rPr>
              <w:t>Triggers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_Toc109340631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30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8FD64" w14:textId="10F53A22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2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triggers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_Toc109340632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32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D9B5A" w14:textId="35BD86BA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3" w:history="1">
            <w:r w:rsidRPr="00021E4F">
              <w:rPr>
                <w:rStyle w:val="Hipervnculo"/>
                <w:noProof/>
                <w:sz w:val="24"/>
                <w:szCs w:val="24"/>
              </w:rPr>
              <w:t>Usuarios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_Toc109340633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32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DA41D" w14:textId="1C845409" w:rsidR="00021E4F" w:rsidRPr="00021E4F" w:rsidRDefault="00021E4F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4" w:history="1">
            <w:r w:rsidRPr="00021E4F">
              <w:rPr>
                <w:rStyle w:val="Hipervnculo"/>
                <w:noProof/>
                <w:sz w:val="24"/>
                <w:szCs w:val="24"/>
              </w:rPr>
              <w:t>Script de creación de usuarios y permisos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_Toc109340634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DACE5" w14:textId="4709E027" w:rsidR="00021E4F" w:rsidRPr="00021E4F" w:rsidRDefault="00021E4F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5" w:history="1">
            <w:r w:rsidRPr="00021E4F">
              <w:rPr>
                <w:rStyle w:val="Hipervnculo"/>
                <w:noProof/>
                <w:sz w:val="24"/>
                <w:szCs w:val="24"/>
              </w:rPr>
              <w:t>Transacciones</w:t>
            </w:r>
            <w:r w:rsidRPr="00021E4F">
              <w:rPr>
                <w:noProof/>
                <w:webHidden/>
                <w:sz w:val="24"/>
                <w:szCs w:val="24"/>
              </w:rPr>
              <w:tab/>
            </w:r>
            <w:r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021E4F">
              <w:rPr>
                <w:noProof/>
                <w:webHidden/>
                <w:sz w:val="24"/>
                <w:szCs w:val="24"/>
              </w:rPr>
              <w:instrText xml:space="preserve"> PAGEREF _Toc109340635 \h </w:instrText>
            </w:r>
            <w:r w:rsidRPr="00021E4F">
              <w:rPr>
                <w:noProof/>
                <w:webHidden/>
                <w:sz w:val="24"/>
                <w:szCs w:val="24"/>
              </w:rPr>
            </w:r>
            <w:r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33</w:t>
            </w:r>
            <w:r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AE9BA" w14:textId="77777777" w:rsidR="00021E4F" w:rsidRDefault="00CB7570" w:rsidP="007A128D">
          <w:pPr>
            <w:pStyle w:val="TDC1"/>
            <w:tabs>
              <w:tab w:val="right" w:leader="dot" w:pos="10024"/>
            </w:tabs>
            <w:rPr>
              <w:rFonts w:ascii="Century Gothic" w:hAnsi="Century Gothic"/>
              <w:bCs/>
              <w:sz w:val="24"/>
              <w:szCs w:val="24"/>
            </w:rPr>
          </w:pPr>
          <w:r w:rsidRPr="00021E4F">
            <w:rPr>
              <w:rFonts w:ascii="Century Gothic" w:hAnsi="Century Gothic"/>
              <w:bCs/>
              <w:sz w:val="24"/>
              <w:szCs w:val="24"/>
            </w:rPr>
            <w:fldChar w:fldCharType="end"/>
          </w:r>
        </w:p>
        <w:p w14:paraId="0FB9B7F0" w14:textId="409552CC" w:rsidR="00CB7570" w:rsidRPr="00021E4F" w:rsidRDefault="00000000" w:rsidP="00021E4F"/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9340609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9340610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9340611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9340612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9340613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9340614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9340615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9340616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table_manipulation_log</w:t>
            </w:r>
            <w:proofErr w:type="spellEnd"/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product_price_update</w:t>
            </w:r>
            <w:proofErr w:type="spellEnd"/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9340617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09340618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9340619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32055839" w:rsidR="007508A6" w:rsidRDefault="007508A6" w:rsidP="006F0033">
      <w:pPr>
        <w:pStyle w:val="Contenido"/>
      </w:pPr>
    </w:p>
    <w:p w14:paraId="12165EDF" w14:textId="7F425485" w:rsidR="006A733F" w:rsidRDefault="006A733F" w:rsidP="006F0033">
      <w:pPr>
        <w:pStyle w:val="Contenido"/>
      </w:pPr>
    </w:p>
    <w:p w14:paraId="2EB16568" w14:textId="668C209E" w:rsidR="006A733F" w:rsidRDefault="006A733F" w:rsidP="006F0033">
      <w:pPr>
        <w:pStyle w:val="Contenido"/>
      </w:pPr>
    </w:p>
    <w:p w14:paraId="28CC456F" w14:textId="3F908CB7" w:rsidR="006A733F" w:rsidRDefault="006A733F" w:rsidP="006F0033">
      <w:pPr>
        <w:pStyle w:val="Contenido"/>
      </w:pPr>
    </w:p>
    <w:p w14:paraId="277316B5" w14:textId="053AE983" w:rsidR="006A733F" w:rsidRDefault="006A733F" w:rsidP="006F0033">
      <w:pPr>
        <w:pStyle w:val="Contenido"/>
      </w:pPr>
    </w:p>
    <w:p w14:paraId="401CEC34" w14:textId="309E67C6" w:rsidR="006A733F" w:rsidRDefault="006A733F" w:rsidP="006F0033">
      <w:pPr>
        <w:pStyle w:val="Contenido"/>
      </w:pPr>
    </w:p>
    <w:p w14:paraId="47FFEB73" w14:textId="3FF8706C" w:rsidR="006A733F" w:rsidRDefault="006A733F" w:rsidP="006F0033">
      <w:pPr>
        <w:pStyle w:val="Contenido"/>
      </w:pPr>
    </w:p>
    <w:p w14:paraId="38FDAA50" w14:textId="767B990C" w:rsidR="006A733F" w:rsidRDefault="006A733F" w:rsidP="006F0033">
      <w:pPr>
        <w:pStyle w:val="Contenido"/>
      </w:pPr>
    </w:p>
    <w:p w14:paraId="7EAB6754" w14:textId="10A7F908" w:rsidR="006A733F" w:rsidRDefault="006A733F" w:rsidP="006F0033">
      <w:pPr>
        <w:pStyle w:val="Contenido"/>
      </w:pPr>
    </w:p>
    <w:p w14:paraId="17095098" w14:textId="5B65A2E5" w:rsidR="006A733F" w:rsidRDefault="006A733F" w:rsidP="006F0033">
      <w:pPr>
        <w:pStyle w:val="Contenido"/>
      </w:pPr>
    </w:p>
    <w:p w14:paraId="65271690" w14:textId="27997751" w:rsidR="006A733F" w:rsidRDefault="006A733F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D19C35B" w:rsidR="000B5B8B" w:rsidRDefault="000B5B8B" w:rsidP="006F0033">
      <w:pPr>
        <w:pStyle w:val="Contenido"/>
      </w:pPr>
    </w:p>
    <w:p w14:paraId="0AB23A54" w14:textId="7A936064" w:rsidR="006F0033" w:rsidRDefault="00EC7EC7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54D561E">
            <wp:simplePos x="0" y="0"/>
            <wp:positionH relativeFrom="column">
              <wp:posOffset>-945515</wp:posOffset>
            </wp:positionH>
            <wp:positionV relativeFrom="paragraph">
              <wp:posOffset>350520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50FAD" w14:textId="03915C6C" w:rsidR="000B5B8B" w:rsidRPr="000B5B8B" w:rsidRDefault="000B5B8B" w:rsidP="000B5B8B"/>
    <w:p w14:paraId="0D1387C4" w14:textId="52B09FF4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7B83FAE3" w:rsidR="000B5B8B" w:rsidRDefault="000B5B8B" w:rsidP="000B5B8B">
      <w:pPr>
        <w:jc w:val="center"/>
      </w:pPr>
    </w:p>
    <w:p w14:paraId="113CC510" w14:textId="77777777" w:rsidR="00EC7EC7" w:rsidRDefault="00EC7EC7" w:rsidP="000B5B8B">
      <w:pPr>
        <w:jc w:val="center"/>
      </w:pPr>
    </w:p>
    <w:p w14:paraId="44EAE2DE" w14:textId="4A98A997" w:rsidR="000B5B8B" w:rsidRDefault="000B5B8B" w:rsidP="000B5B8B">
      <w:pPr>
        <w:jc w:val="center"/>
      </w:pPr>
    </w:p>
    <w:p w14:paraId="5DAEDA4C" w14:textId="17F98AA6" w:rsidR="00EC7EC7" w:rsidRDefault="00EC7EC7" w:rsidP="000B5B8B">
      <w:pPr>
        <w:jc w:val="center"/>
      </w:pPr>
    </w:p>
    <w:p w14:paraId="5B48D181" w14:textId="77777777" w:rsidR="00EC7EC7" w:rsidRDefault="00EC7EC7" w:rsidP="000B5B8B">
      <w:pPr>
        <w:jc w:val="center"/>
      </w:pPr>
    </w:p>
    <w:p w14:paraId="533887A8" w14:textId="6D523ADE" w:rsidR="000B5B8B" w:rsidRDefault="000B5B8B" w:rsidP="000B5B8B">
      <w:pPr>
        <w:pStyle w:val="Ttulo1"/>
      </w:pPr>
      <w:bookmarkStart w:id="11" w:name="_Toc109340620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9340621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9340622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9340623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9340624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9340625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9340626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9340627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9340628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86F6972" w14:textId="4C74A2AC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  <w:p w14:paraId="3191796D" w14:textId="77777777" w:rsidR="004C0CC8" w:rsidRDefault="004C0CC8" w:rsidP="004C0CC8">
            <w:pPr>
              <w:pStyle w:val="Contenido"/>
              <w:ind w:left="720"/>
            </w:pPr>
          </w:p>
          <w:p w14:paraId="0E15ED3A" w14:textId="2E62506E" w:rsidR="004C0CC8" w:rsidRDefault="004C0CC8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C0CC8">
              <w:lastRenderedPageBreak/>
              <w:t>generate_order_from_cart</w:t>
            </w:r>
            <w:proofErr w:type="spellEnd"/>
          </w:p>
        </w:tc>
        <w:tc>
          <w:tcPr>
            <w:tcW w:w="5012" w:type="dxa"/>
          </w:tcPr>
          <w:p w14:paraId="40A54340" w14:textId="77777777" w:rsidR="00E71D2F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Borra los carritos antiguos </w:t>
            </w:r>
          </w:p>
          <w:p w14:paraId="343F2F62" w14:textId="7F787D87" w:rsidR="004C0CC8" w:rsidRPr="004C033A" w:rsidRDefault="004C0CC8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Genera una orden de pedido y detalle de la misma a partir del carrito que le da origen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9340629"/>
      <w:r w:rsidRPr="007A2842">
        <w:rPr>
          <w:noProof/>
        </w:rPr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103AFF99" w14:textId="4E57AEB1" w:rsidR="007333D8" w:rsidRPr="00BC5FEC" w:rsidRDefault="007333D8" w:rsidP="00D238BB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a</w:t>
      </w:r>
      <w:r w:rsidRPr="00BC5FEC">
        <w:rPr>
          <w:sz w:val="24"/>
          <w:szCs w:val="24"/>
        </w:rPr>
        <w:t>ntes de llamar al SP</w:t>
      </w:r>
    </w:p>
    <w:p w14:paraId="78C22ECF" w14:textId="3BBF904E" w:rsidR="007333D8" w:rsidRPr="00BC5FEC" w:rsidRDefault="00A75590" w:rsidP="007333D8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BC5FEC">
        <w:rPr>
          <w:sz w:val="24"/>
          <w:szCs w:val="24"/>
        </w:rPr>
        <w:t>Llamando al SP</w:t>
      </w:r>
    </w:p>
    <w:p w14:paraId="624052FF" w14:textId="210350EF" w:rsidR="007333D8" w:rsidRPr="00BC5FEC" w:rsidRDefault="00A75590" w:rsidP="00D238BB">
      <w:pPr>
        <w:pStyle w:val="Contenid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d</w:t>
      </w:r>
      <w:r w:rsidR="00D238BB" w:rsidRPr="00BC5FEC">
        <w:rPr>
          <w:sz w:val="24"/>
          <w:szCs w:val="24"/>
        </w:rPr>
        <w:t>espués de llamar al SP</w:t>
      </w:r>
    </w:p>
    <w:p w14:paraId="01E80EC6" w14:textId="18C85793" w:rsidR="00E612E1" w:rsidRDefault="00E612E1" w:rsidP="003243D5">
      <w:pPr>
        <w:pStyle w:val="Contenido"/>
        <w:jc w:val="center"/>
      </w:pPr>
      <w:r w:rsidRPr="004C0CC8">
        <w:lastRenderedPageBreak/>
        <w:drawing>
          <wp:anchor distT="0" distB="0" distL="114300" distR="114300" simplePos="0" relativeHeight="251712512" behindDoc="0" locked="0" layoutInCell="1" allowOverlap="1" wp14:anchorId="0FEA3AC7" wp14:editId="66035DFE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838825" cy="2340610"/>
            <wp:effectExtent l="0" t="0" r="0" b="254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BDDEB" w14:textId="176E0EE9" w:rsidR="004C0CC8" w:rsidRDefault="00E612E1" w:rsidP="003243D5">
      <w:pPr>
        <w:pStyle w:val="Contenido"/>
        <w:jc w:val="center"/>
      </w:pPr>
      <w:r w:rsidRPr="00884FE6">
        <w:drawing>
          <wp:anchor distT="0" distB="0" distL="114300" distR="114300" simplePos="0" relativeHeight="251713536" behindDoc="0" locked="0" layoutInCell="1" allowOverlap="1" wp14:anchorId="293CD216" wp14:editId="7FA33EFB">
            <wp:simplePos x="0" y="0"/>
            <wp:positionH relativeFrom="column">
              <wp:posOffset>691515</wp:posOffset>
            </wp:positionH>
            <wp:positionV relativeFrom="paragraph">
              <wp:posOffset>280035</wp:posOffset>
            </wp:positionV>
            <wp:extent cx="2438400" cy="1781175"/>
            <wp:effectExtent l="0" t="0" r="0" b="9525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FE6">
        <w:drawing>
          <wp:anchor distT="0" distB="0" distL="114300" distR="114300" simplePos="0" relativeHeight="251714560" behindDoc="0" locked="0" layoutInCell="1" allowOverlap="1" wp14:anchorId="06B69DF7" wp14:editId="743EC3C7">
            <wp:simplePos x="0" y="0"/>
            <wp:positionH relativeFrom="column">
              <wp:posOffset>3377565</wp:posOffset>
            </wp:positionH>
            <wp:positionV relativeFrom="paragraph">
              <wp:posOffset>288925</wp:posOffset>
            </wp:positionV>
            <wp:extent cx="1853565" cy="1781175"/>
            <wp:effectExtent l="0" t="0" r="0" b="952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E6">
        <w:t xml:space="preserve">Tabla </w:t>
      </w:r>
      <w:proofErr w:type="spellStart"/>
      <w:r w:rsidR="00884FE6">
        <w:t>cart</w:t>
      </w:r>
      <w:proofErr w:type="spellEnd"/>
      <w:r w:rsidR="00884FE6">
        <w:t xml:space="preserve"> y </w:t>
      </w:r>
      <w:proofErr w:type="spellStart"/>
      <w:r w:rsidR="00884FE6">
        <w:t>cart_detail</w:t>
      </w:r>
      <w:proofErr w:type="spellEnd"/>
      <w:r w:rsidR="00884FE6">
        <w:t xml:space="preserve"> a</w:t>
      </w:r>
      <w:r w:rsidR="00884FE6" w:rsidRPr="00BC5FEC">
        <w:t xml:space="preserve">ntes de llamar al </w:t>
      </w:r>
      <w:r w:rsidR="00884FE6">
        <w:t>SP</w:t>
      </w:r>
    </w:p>
    <w:p w14:paraId="0D15D734" w14:textId="06DF1898" w:rsidR="00440C13" w:rsidRDefault="00440C13" w:rsidP="00884FE6">
      <w:pPr>
        <w:pStyle w:val="Ttulo2"/>
        <w:jc w:val="center"/>
        <w:rPr>
          <w:sz w:val="24"/>
          <w:szCs w:val="24"/>
        </w:rPr>
      </w:pPr>
    </w:p>
    <w:p w14:paraId="4155F9AA" w14:textId="184C1F29" w:rsidR="004C0CC8" w:rsidRDefault="00E612E1" w:rsidP="003F20A5">
      <w:pPr>
        <w:pStyle w:val="Contenido"/>
        <w:jc w:val="center"/>
      </w:pPr>
      <w:r w:rsidRPr="00884FE6">
        <w:drawing>
          <wp:anchor distT="0" distB="0" distL="114300" distR="114300" simplePos="0" relativeHeight="251715584" behindDoc="0" locked="0" layoutInCell="1" allowOverlap="1" wp14:anchorId="1CACD124" wp14:editId="0EA373DA">
            <wp:simplePos x="0" y="0"/>
            <wp:positionH relativeFrom="column">
              <wp:posOffset>139065</wp:posOffset>
            </wp:positionH>
            <wp:positionV relativeFrom="paragraph">
              <wp:posOffset>345440</wp:posOffset>
            </wp:positionV>
            <wp:extent cx="3457575" cy="1562100"/>
            <wp:effectExtent l="0" t="0" r="9525" b="0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C13">
        <w:drawing>
          <wp:anchor distT="0" distB="0" distL="114300" distR="114300" simplePos="0" relativeHeight="251716608" behindDoc="0" locked="0" layoutInCell="1" allowOverlap="1" wp14:anchorId="2743E939" wp14:editId="2543135A">
            <wp:simplePos x="0" y="0"/>
            <wp:positionH relativeFrom="column">
              <wp:posOffset>3678555</wp:posOffset>
            </wp:positionH>
            <wp:positionV relativeFrom="paragraph">
              <wp:posOffset>370205</wp:posOffset>
            </wp:positionV>
            <wp:extent cx="2495550" cy="1682750"/>
            <wp:effectExtent l="0" t="0" r="0" b="0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FE6">
        <w:t xml:space="preserve">Tabla </w:t>
      </w:r>
      <w:proofErr w:type="spellStart"/>
      <w:r w:rsidR="00884FE6">
        <w:t>order</w:t>
      </w:r>
      <w:proofErr w:type="spellEnd"/>
      <w:r w:rsidR="00884FE6">
        <w:t xml:space="preserve"> y </w:t>
      </w:r>
      <w:proofErr w:type="spellStart"/>
      <w:r w:rsidR="00884FE6">
        <w:t>order</w:t>
      </w:r>
      <w:r w:rsidR="00884FE6">
        <w:t>_detail</w:t>
      </w:r>
      <w:proofErr w:type="spellEnd"/>
      <w:r w:rsidR="00884FE6">
        <w:t xml:space="preserve"> a</w:t>
      </w:r>
      <w:r w:rsidR="00884FE6" w:rsidRPr="00BC5FEC">
        <w:t>ntes de llamar</w:t>
      </w:r>
      <w:r w:rsidR="00884FE6">
        <w:t xml:space="preserve"> SP</w:t>
      </w:r>
    </w:p>
    <w:p w14:paraId="7DF9C4E7" w14:textId="3B542543" w:rsidR="00884FE6" w:rsidRPr="00440C13" w:rsidRDefault="00E612E1" w:rsidP="003F20A5">
      <w:pPr>
        <w:pStyle w:val="Contenido"/>
        <w:jc w:val="center"/>
      </w:pPr>
      <w:r w:rsidRPr="00440C13">
        <w:drawing>
          <wp:anchor distT="0" distB="0" distL="114300" distR="114300" simplePos="0" relativeHeight="251717632" behindDoc="0" locked="0" layoutInCell="1" allowOverlap="1" wp14:anchorId="39694E75" wp14:editId="1CC283FB">
            <wp:simplePos x="0" y="0"/>
            <wp:positionH relativeFrom="column">
              <wp:posOffset>1644015</wp:posOffset>
            </wp:positionH>
            <wp:positionV relativeFrom="paragraph">
              <wp:posOffset>2082800</wp:posOffset>
            </wp:positionV>
            <wp:extent cx="3009900" cy="1659255"/>
            <wp:effectExtent l="0" t="0" r="0" b="0"/>
            <wp:wrapTopAndBottom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13" w:rsidRPr="00440C13">
        <w:t>Llamando al S</w:t>
      </w:r>
      <w:r w:rsidR="00440C13" w:rsidRPr="00440C13">
        <w:t>P</w:t>
      </w:r>
    </w:p>
    <w:p w14:paraId="350DA360" w14:textId="3F09F6FC" w:rsidR="004C0CC8" w:rsidRDefault="00E612E1" w:rsidP="003F20A5">
      <w:pPr>
        <w:pStyle w:val="Contenido"/>
        <w:jc w:val="center"/>
      </w:pPr>
      <w:r w:rsidRPr="006F3C8D">
        <w:lastRenderedPageBreak/>
        <w:drawing>
          <wp:anchor distT="0" distB="0" distL="114300" distR="114300" simplePos="0" relativeHeight="251718656" behindDoc="0" locked="0" layoutInCell="1" allowOverlap="1" wp14:anchorId="17DDF9F7" wp14:editId="66103EE4">
            <wp:simplePos x="0" y="0"/>
            <wp:positionH relativeFrom="column">
              <wp:posOffset>681990</wp:posOffset>
            </wp:positionH>
            <wp:positionV relativeFrom="paragraph">
              <wp:posOffset>275590</wp:posOffset>
            </wp:positionV>
            <wp:extent cx="2419350" cy="1781175"/>
            <wp:effectExtent l="0" t="0" r="0" b="952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C8D">
        <w:drawing>
          <wp:anchor distT="0" distB="0" distL="114300" distR="114300" simplePos="0" relativeHeight="251719680" behindDoc="0" locked="0" layoutInCell="1" allowOverlap="1" wp14:anchorId="7D037866" wp14:editId="7C54E91A">
            <wp:simplePos x="0" y="0"/>
            <wp:positionH relativeFrom="column">
              <wp:posOffset>3329940</wp:posOffset>
            </wp:positionH>
            <wp:positionV relativeFrom="paragraph">
              <wp:posOffset>266065</wp:posOffset>
            </wp:positionV>
            <wp:extent cx="1738630" cy="1781175"/>
            <wp:effectExtent l="0" t="0" r="0" b="9525"/>
            <wp:wrapTopAndBottom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>
        <w:t xml:space="preserve">Tabla </w:t>
      </w:r>
      <w:proofErr w:type="spellStart"/>
      <w:r w:rsidR="006F3C8D">
        <w:t>cart</w:t>
      </w:r>
      <w:proofErr w:type="spellEnd"/>
      <w:r w:rsidR="006F3C8D">
        <w:t xml:space="preserve"> y </w:t>
      </w:r>
      <w:proofErr w:type="spellStart"/>
      <w:r w:rsidR="006F3C8D">
        <w:t>cart_detail</w:t>
      </w:r>
      <w:proofErr w:type="spellEnd"/>
      <w:r w:rsidR="006F3C8D">
        <w:t xml:space="preserve"> a</w:t>
      </w:r>
      <w:r w:rsidR="006F3C8D" w:rsidRPr="00BC5FEC">
        <w:t xml:space="preserve">ntes de llamar al </w:t>
      </w:r>
      <w:r w:rsidR="006F3C8D">
        <w:t>SP</w:t>
      </w:r>
    </w:p>
    <w:p w14:paraId="5941F562" w14:textId="387909A1" w:rsidR="00440C13" w:rsidRDefault="00440C13" w:rsidP="00440C13"/>
    <w:p w14:paraId="12DF71AD" w14:textId="38BB12B5" w:rsidR="006F3C8D" w:rsidRDefault="00356212" w:rsidP="003F20A5">
      <w:pPr>
        <w:pStyle w:val="Contenido"/>
        <w:jc w:val="center"/>
      </w:pPr>
      <w:r w:rsidRPr="006F3C8D">
        <w:drawing>
          <wp:anchor distT="0" distB="0" distL="114300" distR="114300" simplePos="0" relativeHeight="251721728" behindDoc="0" locked="0" layoutInCell="1" allowOverlap="1" wp14:anchorId="313660FB" wp14:editId="1EAAD3B2">
            <wp:simplePos x="0" y="0"/>
            <wp:positionH relativeFrom="column">
              <wp:posOffset>3682365</wp:posOffset>
            </wp:positionH>
            <wp:positionV relativeFrom="paragraph">
              <wp:posOffset>264795</wp:posOffset>
            </wp:positionV>
            <wp:extent cx="2571750" cy="1724025"/>
            <wp:effectExtent l="0" t="0" r="0" b="9525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C8D">
        <w:drawing>
          <wp:anchor distT="0" distB="0" distL="114300" distR="114300" simplePos="0" relativeHeight="251720704" behindDoc="0" locked="0" layoutInCell="1" allowOverlap="1" wp14:anchorId="11A64B97" wp14:editId="7BC98E3B">
            <wp:simplePos x="0" y="0"/>
            <wp:positionH relativeFrom="column">
              <wp:posOffset>90805</wp:posOffset>
            </wp:positionH>
            <wp:positionV relativeFrom="paragraph">
              <wp:posOffset>274320</wp:posOffset>
            </wp:positionV>
            <wp:extent cx="3419475" cy="1651635"/>
            <wp:effectExtent l="0" t="0" r="9525" b="571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6F3C8D">
        <w:t xml:space="preserve">Tabla </w:t>
      </w:r>
      <w:proofErr w:type="spellStart"/>
      <w:r w:rsidR="006F3C8D" w:rsidRPr="006F3C8D">
        <w:t>order</w:t>
      </w:r>
      <w:proofErr w:type="spellEnd"/>
      <w:r w:rsidR="006F3C8D" w:rsidRPr="006F3C8D">
        <w:t xml:space="preserve"> y </w:t>
      </w:r>
      <w:proofErr w:type="spellStart"/>
      <w:r w:rsidR="006F3C8D" w:rsidRPr="006F3C8D">
        <w:t>order_detail</w:t>
      </w:r>
      <w:proofErr w:type="spellEnd"/>
      <w:r w:rsidR="006F3C8D" w:rsidRPr="006F3C8D">
        <w:t xml:space="preserve"> antes de llamar SP</w:t>
      </w:r>
    </w:p>
    <w:p w14:paraId="051EA4BD" w14:textId="3C478E57" w:rsidR="006F3C8D" w:rsidRDefault="006F3C8D" w:rsidP="006F3C8D">
      <w:pPr>
        <w:jc w:val="center"/>
        <w:rPr>
          <w:b w:val="0"/>
          <w:bCs/>
        </w:rPr>
      </w:pPr>
    </w:p>
    <w:p w14:paraId="7250377E" w14:textId="2BF45049" w:rsidR="00E40836" w:rsidRDefault="00E40836" w:rsidP="00E40836">
      <w:pPr>
        <w:pStyle w:val="Ttulo2"/>
      </w:pPr>
      <w:bookmarkStart w:id="21" w:name="_Toc109340630"/>
      <w:r>
        <w:t xml:space="preserve">Script de creación de </w:t>
      </w:r>
      <w:r w:rsidR="007333D8">
        <w:t>procedimientos almacenados</w:t>
      </w:r>
      <w:bookmarkEnd w:id="21"/>
    </w:p>
    <w:p w14:paraId="0A6DC813" w14:textId="22B0506A" w:rsidR="00E40836" w:rsidRDefault="00E40836" w:rsidP="00E40836">
      <w:pPr>
        <w:pStyle w:val="Contenido"/>
      </w:pPr>
      <w:r>
        <w:t>El archivo que contiene la creación de 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)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A20AB16" w14:textId="6E0423E3" w:rsidR="00E40836" w:rsidRDefault="00E40836" w:rsidP="00285B18">
      <w:pPr>
        <w:pStyle w:val="Contenido"/>
      </w:pPr>
    </w:p>
    <w:p w14:paraId="171751FE" w14:textId="070F4C8C" w:rsidR="00431221" w:rsidRDefault="00431221" w:rsidP="00431221">
      <w:pPr>
        <w:pStyle w:val="Ttulo1"/>
      </w:pPr>
      <w:bookmarkStart w:id="22" w:name="_Toc109340631"/>
      <w:proofErr w:type="spellStart"/>
      <w:r>
        <w:t>Triggers</w:t>
      </w:r>
      <w:bookmarkEnd w:id="22"/>
      <w:proofErr w:type="spellEnd"/>
    </w:p>
    <w:p w14:paraId="74B1311F" w14:textId="1FC7BB64" w:rsidR="00431221" w:rsidRDefault="00431221" w:rsidP="00431221">
      <w:pPr>
        <w:pStyle w:val="Contenido"/>
      </w:pPr>
      <w:r>
        <w:t xml:space="preserve">Se crearon los siguientes </w:t>
      </w:r>
      <w:proofErr w:type="spellStart"/>
      <w:r>
        <w:t>triggers</w:t>
      </w:r>
      <w:proofErr w:type="spellEnd"/>
      <w:r>
        <w:t xml:space="preserve"> para guardar</w:t>
      </w:r>
      <w:r w:rsidR="00A20DCF">
        <w:t xml:space="preserve"> dentro de una tabla de logs</w:t>
      </w:r>
      <w:r w:rsidR="00955FD3">
        <w:t xml:space="preserve"> (</w:t>
      </w:r>
      <w:proofErr w:type="spellStart"/>
      <w:r w:rsidR="00955FD3" w:rsidRPr="00431221">
        <w:t>table_manipulation_log</w:t>
      </w:r>
      <w:proofErr w:type="spellEnd"/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proofErr w:type="spellStart"/>
      <w:r w:rsidR="00955FD3" w:rsidRPr="00431221">
        <w:t>product_price_update</w:t>
      </w:r>
      <w:proofErr w:type="spellEnd"/>
      <w:r w:rsidR="00955FD3">
        <w:t>)</w:t>
      </w:r>
      <w:r>
        <w:t>.</w:t>
      </w:r>
    </w:p>
    <w:p w14:paraId="4CB666C6" w14:textId="236D0D6A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AF_IN_user_table_manipulation_log</w:t>
            </w:r>
            <w:proofErr w:type="spellEnd"/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UP</w:t>
            </w:r>
            <w:r w:rsidRPr="00431221">
              <w:t>_user_table_manipulation_log</w:t>
            </w:r>
            <w:proofErr w:type="spellEnd"/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DE</w:t>
            </w:r>
            <w:r w:rsidRPr="00431221">
              <w:t>_user_table_manipulation_log</w:t>
            </w:r>
            <w:proofErr w:type="spellEnd"/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BF_UP_product_product_price_update</w:t>
            </w:r>
            <w:proofErr w:type="spellEnd"/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2094F8E1" w:rsidR="00431221" w:rsidRDefault="00431221" w:rsidP="00285B18">
      <w:pPr>
        <w:pStyle w:val="Contenido"/>
      </w:pPr>
    </w:p>
    <w:p w14:paraId="7A603E4B" w14:textId="1BD68535" w:rsidR="00431221" w:rsidRDefault="00E533D5" w:rsidP="00285B18">
      <w:pPr>
        <w:pStyle w:val="Contenido"/>
      </w:pPr>
      <w:r w:rsidRPr="00FA2EC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12BDE1F" wp14:editId="7B90F6B8">
            <wp:simplePos x="0" y="0"/>
            <wp:positionH relativeFrom="column">
              <wp:posOffset>529590</wp:posOffset>
            </wp:positionH>
            <wp:positionV relativeFrom="paragraph">
              <wp:posOffset>4228465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4EBB7791">
            <wp:simplePos x="0" y="0"/>
            <wp:positionH relativeFrom="column">
              <wp:posOffset>529590</wp:posOffset>
            </wp:positionH>
            <wp:positionV relativeFrom="paragraph">
              <wp:posOffset>2216785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344EB0BD">
            <wp:simplePos x="0" y="0"/>
            <wp:positionH relativeFrom="column">
              <wp:posOffset>529590</wp:posOffset>
            </wp:positionH>
            <wp:positionV relativeFrom="paragraph">
              <wp:posOffset>226060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715474F5" w14:textId="38CD48E1" w:rsidR="00E533D5" w:rsidRDefault="00E533D5" w:rsidP="00170A36">
      <w:pPr>
        <w:pStyle w:val="Contenido"/>
        <w:jc w:val="center"/>
      </w:pPr>
    </w:p>
    <w:p w14:paraId="6F6F19C2" w14:textId="6F371777" w:rsidR="00FA2EC8" w:rsidRDefault="00E533D5" w:rsidP="00170A36">
      <w:pPr>
        <w:pStyle w:val="Contenido"/>
        <w:jc w:val="center"/>
      </w:pPr>
      <w:r w:rsidRPr="00B3083A">
        <w:rPr>
          <w:noProof/>
        </w:rPr>
        <w:drawing>
          <wp:anchor distT="0" distB="0" distL="114300" distR="114300" simplePos="0" relativeHeight="251722752" behindDoc="0" locked="0" layoutInCell="1" allowOverlap="1" wp14:anchorId="38E0FBBE" wp14:editId="59453EBD">
            <wp:simplePos x="0" y="0"/>
            <wp:positionH relativeFrom="column">
              <wp:posOffset>1186815</wp:posOffset>
            </wp:positionH>
            <wp:positionV relativeFrom="paragraph">
              <wp:posOffset>358775</wp:posOffset>
            </wp:positionV>
            <wp:extent cx="3829050" cy="18669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A36">
        <w:t>Ejemplo</w:t>
      </w:r>
      <w:r w:rsidR="00E54C61">
        <w:t xml:space="preserve"> tabla </w:t>
      </w:r>
      <w:proofErr w:type="spellStart"/>
      <w:r w:rsidR="00E54C61" w:rsidRPr="00431221">
        <w:t>table_manipulation_log</w:t>
      </w:r>
      <w:proofErr w:type="spellEnd"/>
    </w:p>
    <w:p w14:paraId="4CE187D0" w14:textId="351EA423" w:rsidR="00B3083A" w:rsidRDefault="00B3083A" w:rsidP="00170A36">
      <w:pPr>
        <w:pStyle w:val="Contenido"/>
        <w:jc w:val="center"/>
      </w:pPr>
    </w:p>
    <w:p w14:paraId="3DE09260" w14:textId="267EC45F" w:rsidR="00B3083A" w:rsidRDefault="00E533D5" w:rsidP="00170A36">
      <w:pPr>
        <w:pStyle w:val="Contenido"/>
        <w:jc w:val="center"/>
      </w:pPr>
      <w:r w:rsidRPr="0038105F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0EAC8F8" wp14:editId="0E7A8618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DDD3" w14:textId="285D8331" w:rsidR="00170A36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proofErr w:type="spellStart"/>
      <w:r w:rsidR="00E54C61" w:rsidRPr="00431221">
        <w:t>product_price_update</w:t>
      </w:r>
      <w:proofErr w:type="spellEnd"/>
    </w:p>
    <w:p w14:paraId="0EF41B22" w14:textId="2C41825C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37103303" w:rsidR="00170A36" w:rsidRDefault="00170A36" w:rsidP="00170A36">
      <w:pPr>
        <w:pStyle w:val="Contenido"/>
        <w:jc w:val="center"/>
      </w:pPr>
    </w:p>
    <w:p w14:paraId="3F2B6B3D" w14:textId="7988BFCA" w:rsidR="00C727D8" w:rsidRDefault="00C727D8" w:rsidP="00C727D8">
      <w:pPr>
        <w:pStyle w:val="Ttulo2"/>
      </w:pPr>
      <w:bookmarkStart w:id="23" w:name="_Toc109340632"/>
      <w:r>
        <w:t xml:space="preserve">Script de creación de </w:t>
      </w:r>
      <w:proofErr w:type="spellStart"/>
      <w:r>
        <w:t>triggers</w:t>
      </w:r>
      <w:bookmarkEnd w:id="23"/>
      <w:proofErr w:type="spellEnd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</w:t>
      </w:r>
      <w:proofErr w:type="spellStart"/>
      <w:r>
        <w:t>triggers</w:t>
      </w:r>
      <w:proofErr w:type="spellEnd"/>
      <w:r>
        <w:t xml:space="preserve"> se llama </w:t>
      </w:r>
      <w:proofErr w:type="spellStart"/>
      <w:r w:rsidRPr="00306A94">
        <w:t>mammoth-</w:t>
      </w:r>
      <w:r>
        <w:t>TRIGGERS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28B411CA" w14:textId="1F1B3B4A" w:rsidR="00EC5C67" w:rsidRDefault="00EC5C67" w:rsidP="00C727D8">
      <w:pPr>
        <w:pStyle w:val="Contenido"/>
      </w:pPr>
    </w:p>
    <w:p w14:paraId="0AE6FF57" w14:textId="35E4B631" w:rsidR="00EC5C67" w:rsidRDefault="00EC5C67" w:rsidP="00EC5C67">
      <w:pPr>
        <w:pStyle w:val="Ttulo1"/>
      </w:pPr>
      <w:bookmarkStart w:id="24" w:name="_Toc109340633"/>
      <w:r>
        <w:t>Usuarios</w:t>
      </w:r>
      <w:bookmarkEnd w:id="24"/>
    </w:p>
    <w:p w14:paraId="5ADE72F6" w14:textId="250AB087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proofErr w:type="spellStart"/>
      <w:r w:rsidRPr="00EC5C67">
        <w:rPr>
          <w:b/>
          <w:bCs/>
        </w:rPr>
        <w:t>mammoth</w:t>
      </w:r>
      <w:proofErr w:type="spellEnd"/>
      <w:r>
        <w:rPr>
          <w:b/>
          <w:bCs/>
        </w:rPr>
        <w:t>.</w:t>
      </w:r>
    </w:p>
    <w:p w14:paraId="569A053D" w14:textId="37B3439C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reader</w:t>
      </w:r>
      <w:proofErr w:type="spellEnd"/>
      <w:r>
        <w:rPr>
          <w:lang w:val="es-419"/>
        </w:rPr>
        <w:t xml:space="preserve">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writer</w:t>
      </w:r>
      <w:proofErr w:type="spellEnd"/>
      <w:r>
        <w:rPr>
          <w:lang w:val="es-419"/>
        </w:rPr>
        <w:t>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72BE559B" w14:textId="7B8C7231" w:rsidR="00EC5C67" w:rsidRDefault="00EC5C67" w:rsidP="00C727D8">
      <w:pPr>
        <w:pStyle w:val="Contenido"/>
      </w:pPr>
    </w:p>
    <w:p w14:paraId="5605C6CC" w14:textId="00DAEB64" w:rsidR="00F03CB6" w:rsidRDefault="00F03CB6" w:rsidP="00C727D8">
      <w:pPr>
        <w:pStyle w:val="Contenido"/>
      </w:pPr>
      <w:r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Default="006117EC" w:rsidP="006117EC">
      <w:pPr>
        <w:pStyle w:val="Contenido"/>
        <w:jc w:val="center"/>
      </w:pPr>
      <w:r>
        <w:t xml:space="preserve">usuario </w:t>
      </w:r>
      <w:proofErr w:type="spellStart"/>
      <w:r>
        <w:t>reader</w:t>
      </w:r>
      <w:proofErr w:type="spellEnd"/>
    </w:p>
    <w:p w14:paraId="35FB3F02" w14:textId="4CF87B90" w:rsidR="006117EC" w:rsidRDefault="00983C16" w:rsidP="006117EC">
      <w:pPr>
        <w:pStyle w:val="Contenido"/>
        <w:jc w:val="center"/>
      </w:pPr>
      <w:r w:rsidRPr="00983C16">
        <w:rPr>
          <w:noProof/>
        </w:rPr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Default="006117EC" w:rsidP="006117EC">
      <w:pPr>
        <w:pStyle w:val="Contenido"/>
        <w:jc w:val="center"/>
      </w:pPr>
      <w:r w:rsidRPr="006117EC">
        <w:rPr>
          <w:noProof/>
        </w:rPr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usuario </w:t>
      </w:r>
      <w:proofErr w:type="spellStart"/>
      <w:r>
        <w:t>writer</w:t>
      </w:r>
      <w:proofErr w:type="spellEnd"/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5" w:name="_Toc109340634"/>
      <w:r>
        <w:t>Script de creación de usuarios y permisos</w:t>
      </w:r>
      <w:bookmarkEnd w:id="25"/>
    </w:p>
    <w:p w14:paraId="2BFC5AE3" w14:textId="167A0D61" w:rsidR="004221EE" w:rsidRDefault="004221EE" w:rsidP="004221EE">
      <w:pPr>
        <w:pStyle w:val="Contenido"/>
      </w:pPr>
      <w:r>
        <w:t xml:space="preserve">El archivo que contiene la creación de usuarios y otorgación de permisos se llama </w:t>
      </w:r>
      <w:proofErr w:type="spellStart"/>
      <w:r w:rsidRPr="00306A94">
        <w:t>mammoth-</w:t>
      </w:r>
      <w:r>
        <w:t>USERS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0B378152" w14:textId="392511A6" w:rsidR="004221EE" w:rsidRDefault="004221EE" w:rsidP="004221EE">
      <w:pPr>
        <w:pStyle w:val="Contenido"/>
      </w:pPr>
    </w:p>
    <w:p w14:paraId="4584F91C" w14:textId="331504C6" w:rsidR="008E58A9" w:rsidRDefault="008E58A9" w:rsidP="008E58A9">
      <w:pPr>
        <w:pStyle w:val="Ttulo1"/>
      </w:pPr>
      <w:bookmarkStart w:id="26" w:name="_Toc109340635"/>
      <w:r>
        <w:t>Transacciones</w:t>
      </w:r>
      <w:bookmarkEnd w:id="26"/>
    </w:p>
    <w:p w14:paraId="102D4411" w14:textId="30046DAB" w:rsidR="008E58A9" w:rsidRDefault="008E58A9" w:rsidP="008E58A9">
      <w:pPr>
        <w:pStyle w:val="Contenido"/>
      </w:pPr>
      <w:r>
        <w:t>A modo de prueba de</w:t>
      </w:r>
      <w:r w:rsidR="00113D28">
        <w:t>l</w:t>
      </w:r>
      <w:r>
        <w:t xml:space="preserve"> uso de transacciones, se adjunta</w:t>
      </w:r>
      <w:r w:rsidR="00113D28">
        <w:t>n unas sentencias de ejemplos</w:t>
      </w:r>
      <w:r>
        <w:t xml:space="preserve"> </w:t>
      </w:r>
      <w:r w:rsidR="00113D28">
        <w:t xml:space="preserve">en </w:t>
      </w:r>
      <w:r>
        <w:t>el</w:t>
      </w:r>
      <w:r w:rsidR="00113D28">
        <w:t xml:space="preserve"> archivo </w:t>
      </w:r>
      <w:proofErr w:type="spellStart"/>
      <w:r w:rsidRPr="00306A94">
        <w:t>mammoth-</w:t>
      </w:r>
      <w:r w:rsidR="00113D28">
        <w:t>TRANSACTIONS</w:t>
      </w:r>
      <w:r w:rsidRPr="00306A94">
        <w:t>.sql</w:t>
      </w:r>
      <w:proofErr w:type="spellEnd"/>
      <w:r>
        <w:t xml:space="preserve"> </w:t>
      </w:r>
      <w:r w:rsidR="00113D28">
        <w:t>que</w:t>
      </w:r>
      <w:r>
        <w:t xml:space="preserve"> se encuentra dentro de la carpeta “scripts/single-scripts”.</w:t>
      </w:r>
    </w:p>
    <w:p w14:paraId="34F0021A" w14:textId="4AE91199" w:rsidR="00113D28" w:rsidRDefault="00113D28" w:rsidP="008E58A9">
      <w:pPr>
        <w:pStyle w:val="Contenido"/>
      </w:pPr>
      <w:r>
        <w:t>Por otro lado, como se adelantó en el apartado de procedimientos almacenados, se creo un SP con transacciones (</w:t>
      </w:r>
      <w:proofErr w:type="spellStart"/>
      <w:r w:rsidRPr="004C0CC8">
        <w:t>generate_order_from_cart</w:t>
      </w:r>
      <w:proofErr w:type="spellEnd"/>
      <w:r>
        <w:t xml:space="preserve">), en donde se registra un manejador de errores que básicamente </w:t>
      </w:r>
      <w:r w:rsidR="000E5DBF">
        <w:t xml:space="preserve">invoca un ROLLBACK ante la aparición de una excepción o </w:t>
      </w:r>
      <w:proofErr w:type="spellStart"/>
      <w:r w:rsidR="000E5DBF">
        <w:t>warning</w:t>
      </w:r>
      <w:proofErr w:type="spellEnd"/>
      <w:r w:rsidR="000E5DBF">
        <w:t xml:space="preserve">, deshaciendo las operaciones dentro de la transacción. </w:t>
      </w:r>
    </w:p>
    <w:p w14:paraId="18C35C00" w14:textId="06EBCF6D" w:rsidR="000E5DBF" w:rsidRDefault="000E5DBF" w:rsidP="008E58A9">
      <w:pPr>
        <w:pStyle w:val="Contenido"/>
      </w:pPr>
      <w:r>
        <w:t xml:space="preserve">En caso de que todo ocurra de manera correcta, la transacción finaliza con un COMMIT de todas las operaciones de inserción y eliminación de datos que se llevaron a cabo de manera atómica, manteniendo la integridad de la </w:t>
      </w:r>
      <w:proofErr w:type="spellStart"/>
      <w:r>
        <w:t>infomación</w:t>
      </w:r>
      <w:proofErr w:type="spellEnd"/>
      <w:r>
        <w:t>.</w:t>
      </w:r>
    </w:p>
    <w:p w14:paraId="59832411" w14:textId="77777777" w:rsidR="008E58A9" w:rsidRPr="00EC5C67" w:rsidRDefault="008E58A9" w:rsidP="008E58A9">
      <w:pPr>
        <w:pStyle w:val="Contenido"/>
        <w:rPr>
          <w:lang w:val="es-AR"/>
        </w:rPr>
      </w:pPr>
    </w:p>
    <w:p w14:paraId="4864DFB2" w14:textId="77777777" w:rsidR="008E58A9" w:rsidRDefault="008E58A9" w:rsidP="008E58A9">
      <w:pPr>
        <w:pStyle w:val="Ttulo1"/>
      </w:pPr>
    </w:p>
    <w:p w14:paraId="7066B972" w14:textId="77777777" w:rsidR="008E58A9" w:rsidRDefault="008E58A9" w:rsidP="008E58A9">
      <w:pPr>
        <w:pStyle w:val="Ttulo1"/>
      </w:pPr>
    </w:p>
    <w:p w14:paraId="5E22DBFA" w14:textId="77777777" w:rsidR="008E58A9" w:rsidRDefault="008E58A9" w:rsidP="004221EE">
      <w:pPr>
        <w:pStyle w:val="Contenido"/>
      </w:pPr>
    </w:p>
    <w:p w14:paraId="50F44D2A" w14:textId="77777777" w:rsidR="004221EE" w:rsidRDefault="004221EE" w:rsidP="00C727D8">
      <w:pPr>
        <w:pStyle w:val="Contenido"/>
      </w:pPr>
    </w:p>
    <w:p w14:paraId="78E9FA50" w14:textId="722AF8E6" w:rsidR="00FA2EC8" w:rsidRPr="00CA7366" w:rsidRDefault="00FA2EC8" w:rsidP="00285B18">
      <w:pPr>
        <w:pStyle w:val="Contenido"/>
      </w:pPr>
    </w:p>
    <w:sectPr w:rsidR="00FA2EC8" w:rsidRPr="00CA7366" w:rsidSect="000E3CF8">
      <w:headerReference w:type="default" r:id="rId93"/>
      <w:footerReference w:type="default" r:id="rId9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CA6E4" w14:textId="77777777" w:rsidR="003A0CF8" w:rsidRDefault="003A0CF8">
      <w:r>
        <w:separator/>
      </w:r>
    </w:p>
    <w:p w14:paraId="360B6B8B" w14:textId="77777777" w:rsidR="003A0CF8" w:rsidRDefault="003A0CF8"/>
  </w:endnote>
  <w:endnote w:type="continuationSeparator" w:id="0">
    <w:p w14:paraId="28A9E7B5" w14:textId="77777777" w:rsidR="003A0CF8" w:rsidRDefault="003A0CF8">
      <w:r>
        <w:continuationSeparator/>
      </w:r>
    </w:p>
    <w:p w14:paraId="192ADE4D" w14:textId="77777777" w:rsidR="003A0CF8" w:rsidRDefault="003A0C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5C716" w14:textId="77777777" w:rsidR="003A0CF8" w:rsidRDefault="003A0CF8">
      <w:r>
        <w:separator/>
      </w:r>
    </w:p>
    <w:p w14:paraId="3D938297" w14:textId="77777777" w:rsidR="003A0CF8" w:rsidRDefault="003A0CF8"/>
  </w:footnote>
  <w:footnote w:type="continuationSeparator" w:id="0">
    <w:p w14:paraId="78006D32" w14:textId="77777777" w:rsidR="003A0CF8" w:rsidRDefault="003A0CF8">
      <w:r>
        <w:continuationSeparator/>
      </w:r>
    </w:p>
    <w:p w14:paraId="436A17D1" w14:textId="77777777" w:rsidR="003A0CF8" w:rsidRDefault="003A0C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1E4F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5DBF"/>
    <w:rsid w:val="000E63C9"/>
    <w:rsid w:val="0010790D"/>
    <w:rsid w:val="00110F4F"/>
    <w:rsid w:val="00113D28"/>
    <w:rsid w:val="001142EF"/>
    <w:rsid w:val="00122FE0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270C"/>
    <w:rsid w:val="002F51F5"/>
    <w:rsid w:val="00300295"/>
    <w:rsid w:val="003028DF"/>
    <w:rsid w:val="0030467D"/>
    <w:rsid w:val="00305A2F"/>
    <w:rsid w:val="00306A94"/>
    <w:rsid w:val="003074D5"/>
    <w:rsid w:val="00312137"/>
    <w:rsid w:val="003171D0"/>
    <w:rsid w:val="003243D5"/>
    <w:rsid w:val="00330359"/>
    <w:rsid w:val="003318B2"/>
    <w:rsid w:val="00331CDB"/>
    <w:rsid w:val="003370A8"/>
    <w:rsid w:val="0033762F"/>
    <w:rsid w:val="00345653"/>
    <w:rsid w:val="00356212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74B7"/>
    <w:rsid w:val="00387F01"/>
    <w:rsid w:val="003A0CF8"/>
    <w:rsid w:val="003A39A1"/>
    <w:rsid w:val="003B572C"/>
    <w:rsid w:val="003C2191"/>
    <w:rsid w:val="003D3863"/>
    <w:rsid w:val="003D749F"/>
    <w:rsid w:val="003F20A5"/>
    <w:rsid w:val="003F4B9A"/>
    <w:rsid w:val="004071F6"/>
    <w:rsid w:val="004110DE"/>
    <w:rsid w:val="004221EE"/>
    <w:rsid w:val="00431221"/>
    <w:rsid w:val="0044085A"/>
    <w:rsid w:val="00440C13"/>
    <w:rsid w:val="00454E13"/>
    <w:rsid w:val="00484F14"/>
    <w:rsid w:val="004A0D94"/>
    <w:rsid w:val="004B21A5"/>
    <w:rsid w:val="004B706A"/>
    <w:rsid w:val="004C033A"/>
    <w:rsid w:val="004C0CC8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117EC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E5716"/>
    <w:rsid w:val="006F0033"/>
    <w:rsid w:val="006F3C8D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83A34"/>
    <w:rsid w:val="00786BAB"/>
    <w:rsid w:val="007973F0"/>
    <w:rsid w:val="007A0C0A"/>
    <w:rsid w:val="007A128D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65D1A"/>
    <w:rsid w:val="0087605E"/>
    <w:rsid w:val="00877DE6"/>
    <w:rsid w:val="00884F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E58A9"/>
    <w:rsid w:val="008F225C"/>
    <w:rsid w:val="008F4E1D"/>
    <w:rsid w:val="00903C32"/>
    <w:rsid w:val="00906E1C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0CE9"/>
    <w:rsid w:val="00955FD3"/>
    <w:rsid w:val="0096394F"/>
    <w:rsid w:val="00966B81"/>
    <w:rsid w:val="009702E6"/>
    <w:rsid w:val="00977F79"/>
    <w:rsid w:val="00983C16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0DCF"/>
    <w:rsid w:val="00A23AFA"/>
    <w:rsid w:val="00A31B3E"/>
    <w:rsid w:val="00A445B5"/>
    <w:rsid w:val="00A451BB"/>
    <w:rsid w:val="00A45459"/>
    <w:rsid w:val="00A532F3"/>
    <w:rsid w:val="00A535A3"/>
    <w:rsid w:val="00A641BC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083A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0836"/>
    <w:rsid w:val="00E41A76"/>
    <w:rsid w:val="00E533D5"/>
    <w:rsid w:val="00E54C61"/>
    <w:rsid w:val="00E612E1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30B45"/>
    <w:rsid w:val="00F4630A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87" Type="http://schemas.openxmlformats.org/officeDocument/2006/relationships/image" Target="media/image80.emf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image" Target="media/image78.emf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emf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B6C7C"/>
    <w:rsid w:val="001B6CF2"/>
    <w:rsid w:val="00262E72"/>
    <w:rsid w:val="002B189F"/>
    <w:rsid w:val="002F3C59"/>
    <w:rsid w:val="004377E9"/>
    <w:rsid w:val="004C14FE"/>
    <w:rsid w:val="0058068D"/>
    <w:rsid w:val="005E0DF0"/>
    <w:rsid w:val="006926FD"/>
    <w:rsid w:val="008B34BD"/>
    <w:rsid w:val="00934AD7"/>
    <w:rsid w:val="009503B9"/>
    <w:rsid w:val="00A21D92"/>
    <w:rsid w:val="00A6657C"/>
    <w:rsid w:val="00A73443"/>
    <w:rsid w:val="00B16F21"/>
    <w:rsid w:val="00B93C52"/>
    <w:rsid w:val="00BE6688"/>
    <w:rsid w:val="00CA6094"/>
    <w:rsid w:val="00D02EE5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1518</TotalTime>
  <Pages>33</Pages>
  <Words>2571</Words>
  <Characters>14143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199</cp:revision>
  <cp:lastPrinted>2022-07-22T03:07:00Z</cp:lastPrinted>
  <dcterms:created xsi:type="dcterms:W3CDTF">2022-06-07T17:51:00Z</dcterms:created>
  <dcterms:modified xsi:type="dcterms:W3CDTF">2022-07-22T03:08:00Z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