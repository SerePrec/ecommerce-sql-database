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EndPr/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FD1738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55DADB" w14:textId="61E13357" w:rsidR="00CB7570" w:rsidRPr="00221F03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</w:pPr>
          <w:r w:rsidRPr="00221F03"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  <w:t>Índice</w:t>
          </w:r>
        </w:p>
        <w:p w14:paraId="177B807A" w14:textId="77777777" w:rsidR="00CB7570" w:rsidRPr="004A0D94" w:rsidRDefault="00CB7570" w:rsidP="00CB7570">
          <w:pPr>
            <w:rPr>
              <w:rFonts w:ascii="Century Gothic" w:hAnsi="Century Gothic"/>
              <w:lang w:eastAsia="es-AR"/>
            </w:rPr>
          </w:pPr>
        </w:p>
        <w:p w14:paraId="422B4143" w14:textId="04D35AF1" w:rsidR="006A6011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r w:rsidRPr="004A0D94">
            <w:rPr>
              <w:rFonts w:ascii="Century Gothic" w:hAnsi="Century Gothic"/>
            </w:rPr>
            <w:fldChar w:fldCharType="begin"/>
          </w:r>
          <w:r w:rsidRPr="004A0D94">
            <w:rPr>
              <w:rFonts w:ascii="Century Gothic" w:hAnsi="Century Gothic"/>
            </w:rPr>
            <w:instrText xml:space="preserve"> TOC \o "1-3" \h \z \u </w:instrText>
          </w:r>
          <w:r w:rsidRPr="004A0D94">
            <w:rPr>
              <w:rFonts w:ascii="Century Gothic" w:hAnsi="Century Gothic"/>
            </w:rPr>
            <w:fldChar w:fldCharType="separate"/>
          </w:r>
          <w:hyperlink w:anchor="_Toc106742316" w:history="1">
            <w:r w:rsidR="006A6011" w:rsidRPr="00441D9F">
              <w:rPr>
                <w:rStyle w:val="Hipervnculo"/>
                <w:noProof/>
              </w:rPr>
              <w:t>Introducción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_Toc106742316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3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1073702C" w14:textId="53C43592" w:rsidR="006A6011" w:rsidRDefault="00FD173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17" w:history="1">
            <w:r w:rsidR="006A6011" w:rsidRPr="00441D9F">
              <w:rPr>
                <w:rStyle w:val="Hipervnculo"/>
                <w:noProof/>
              </w:rPr>
              <w:t>Objetivo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_Toc106742317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3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37A310BE" w14:textId="47FED59E" w:rsidR="006A6011" w:rsidRDefault="00FD173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18" w:history="1">
            <w:r w:rsidR="006A6011" w:rsidRPr="00441D9F">
              <w:rPr>
                <w:rStyle w:val="Hipervnculo"/>
                <w:noProof/>
              </w:rPr>
              <w:t>Situación problemática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_Toc106742318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3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05C60AD0" w14:textId="2497A95D" w:rsidR="006A6011" w:rsidRDefault="00FD173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19" w:history="1">
            <w:r w:rsidR="006A6011" w:rsidRPr="00441D9F">
              <w:rPr>
                <w:rStyle w:val="Hipervnculo"/>
                <w:noProof/>
              </w:rPr>
              <w:t>Modelo de negocio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_Toc106742319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4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19999379" w14:textId="58A6E27C" w:rsidR="006A6011" w:rsidRDefault="00FD173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0" w:history="1">
            <w:r w:rsidR="006A6011" w:rsidRPr="00441D9F">
              <w:rPr>
                <w:rStyle w:val="Hipervnculo"/>
                <w:noProof/>
              </w:rPr>
              <w:t>Diagrama de entidad relación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_Toc106742320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5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33BB4E7E" w14:textId="36518DBB" w:rsidR="006A6011" w:rsidRDefault="00FD173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1" w:history="1">
            <w:r w:rsidR="006A6011" w:rsidRPr="00441D9F">
              <w:rPr>
                <w:rStyle w:val="Hipervnculo"/>
                <w:noProof/>
              </w:rPr>
              <w:t>Tablas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_Toc106742321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7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33BF00D4" w14:textId="1718D3D7" w:rsidR="006A6011" w:rsidRDefault="00FD173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2" w:history="1">
            <w:r w:rsidR="006A6011" w:rsidRPr="00441D9F">
              <w:rPr>
                <w:rStyle w:val="Hipervnculo"/>
                <w:noProof/>
              </w:rPr>
              <w:t>Listado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_Toc106742322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7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418FA2AD" w14:textId="5BD2E1DE" w:rsidR="006A6011" w:rsidRDefault="00FD1738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3" w:history="1">
            <w:r w:rsidR="006A6011" w:rsidRPr="00441D9F">
              <w:rPr>
                <w:rStyle w:val="Hipervnculo"/>
                <w:noProof/>
              </w:rPr>
              <w:t>Descripción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_Toc106742323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8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3E60A2A3" w14:textId="0EAE6A4E" w:rsidR="006A6011" w:rsidRDefault="00FD173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4" w:history="1">
            <w:r w:rsidR="006A6011" w:rsidRPr="00441D9F">
              <w:rPr>
                <w:rStyle w:val="Hipervnculo"/>
                <w:noProof/>
              </w:rPr>
              <w:t>Scripts de creación de los objetos de la base de datos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_Toc106742324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12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1C4C0E40" w14:textId="2ED9855C" w:rsidR="006A6011" w:rsidRDefault="00FD173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5" w:history="1">
            <w:r w:rsidR="006A6011" w:rsidRPr="00441D9F">
              <w:rPr>
                <w:rStyle w:val="Hipervnculo"/>
                <w:noProof/>
              </w:rPr>
              <w:t xml:space="preserve">Esquemas relacionales - </w:t>
            </w:r>
            <w:r w:rsidR="006A6011" w:rsidRPr="00441D9F">
              <w:rPr>
                <w:rStyle w:val="Hipervnculo"/>
                <w:i/>
                <w:iCs/>
                <w:noProof/>
              </w:rPr>
              <w:t>Reverse Engineer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_Toc106742325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12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2CCB6838" w14:textId="06D68869" w:rsidR="006A6011" w:rsidRDefault="00FD1738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6742326" w:history="1">
            <w:r w:rsidR="006A6011" w:rsidRPr="00441D9F">
              <w:rPr>
                <w:rStyle w:val="Hipervnculo"/>
                <w:noProof/>
              </w:rPr>
              <w:t>Inserción de datos</w:t>
            </w:r>
            <w:r w:rsidR="006A6011">
              <w:rPr>
                <w:noProof/>
                <w:webHidden/>
              </w:rPr>
              <w:tab/>
            </w:r>
            <w:r w:rsidR="006A6011">
              <w:rPr>
                <w:noProof/>
                <w:webHidden/>
              </w:rPr>
              <w:fldChar w:fldCharType="begin"/>
            </w:r>
            <w:r w:rsidR="006A6011">
              <w:rPr>
                <w:noProof/>
                <w:webHidden/>
              </w:rPr>
              <w:instrText xml:space="preserve"> PAGEREF _Toc106742326 \h </w:instrText>
            </w:r>
            <w:r w:rsidR="006A6011">
              <w:rPr>
                <w:noProof/>
                <w:webHidden/>
              </w:rPr>
            </w:r>
            <w:r w:rsidR="006A6011">
              <w:rPr>
                <w:noProof/>
                <w:webHidden/>
              </w:rPr>
              <w:fldChar w:fldCharType="separate"/>
            </w:r>
            <w:r w:rsidR="006A6011">
              <w:rPr>
                <w:noProof/>
                <w:webHidden/>
              </w:rPr>
              <w:t>14</w:t>
            </w:r>
            <w:r w:rsidR="006A6011">
              <w:rPr>
                <w:noProof/>
                <w:webHidden/>
              </w:rPr>
              <w:fldChar w:fldCharType="end"/>
            </w:r>
          </w:hyperlink>
        </w:p>
        <w:p w14:paraId="238D49DB" w14:textId="507060C9" w:rsidR="00BC2597" w:rsidRPr="004A0D94" w:rsidRDefault="00CB7570">
          <w:pPr>
            <w:rPr>
              <w:rFonts w:ascii="Century Gothic" w:hAnsi="Century Gothic"/>
              <w:bCs/>
            </w:rPr>
          </w:pPr>
          <w:r w:rsidRPr="004A0D94">
            <w:rPr>
              <w:rFonts w:ascii="Century Gothic" w:hAnsi="Century Gothic"/>
              <w:bCs/>
            </w:rPr>
            <w:fldChar w:fldCharType="end"/>
          </w:r>
        </w:p>
        <w:p w14:paraId="6D50DF9E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52D99A9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6D2480C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0B02800B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0CA5F848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5FECABC5" w14:textId="6C85F515" w:rsidR="00BC2597" w:rsidRDefault="00BC2597">
          <w:pPr>
            <w:rPr>
              <w:rFonts w:ascii="Century Gothic" w:hAnsi="Century Gothic"/>
              <w:bCs/>
            </w:rPr>
          </w:pPr>
        </w:p>
        <w:p w14:paraId="6A182495" w14:textId="3B404F02" w:rsidR="00A05F8D" w:rsidRDefault="00A05F8D">
          <w:pPr>
            <w:rPr>
              <w:rFonts w:ascii="Century Gothic" w:hAnsi="Century Gothic"/>
              <w:bCs/>
            </w:rPr>
          </w:pPr>
        </w:p>
        <w:p w14:paraId="2D23C244" w14:textId="77777777" w:rsidR="00A05F8D" w:rsidRDefault="00A05F8D">
          <w:pPr>
            <w:rPr>
              <w:rFonts w:ascii="Century Gothic" w:hAnsi="Century Gothic"/>
              <w:bCs/>
            </w:rPr>
          </w:pPr>
        </w:p>
        <w:p w14:paraId="689454E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058BDC3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78F39166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1CBCD37C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0310ACF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17310EC5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20FF3945" w14:textId="4DA8DFC6" w:rsidR="00BC2597" w:rsidRDefault="00BC2597">
          <w:pPr>
            <w:rPr>
              <w:rFonts w:ascii="Century Gothic" w:hAnsi="Century Gothic"/>
              <w:bCs/>
            </w:rPr>
          </w:pPr>
        </w:p>
        <w:p w14:paraId="629D943B" w14:textId="524C8B73" w:rsidR="004A0D94" w:rsidRDefault="004A0D94">
          <w:pPr>
            <w:rPr>
              <w:rFonts w:ascii="Century Gothic" w:hAnsi="Century Gothic"/>
              <w:bCs/>
            </w:rPr>
          </w:pPr>
        </w:p>
        <w:p w14:paraId="66154B30" w14:textId="59F269AC" w:rsidR="004A0D94" w:rsidRDefault="004A0D94">
          <w:pPr>
            <w:rPr>
              <w:rFonts w:ascii="Century Gothic" w:hAnsi="Century Gothic"/>
              <w:bCs/>
            </w:rPr>
          </w:pPr>
        </w:p>
        <w:p w14:paraId="43CCC147" w14:textId="77777777" w:rsidR="004A0D94" w:rsidRDefault="004A0D94">
          <w:pPr>
            <w:rPr>
              <w:rFonts w:ascii="Century Gothic" w:hAnsi="Century Gothic"/>
              <w:bCs/>
            </w:rPr>
          </w:pPr>
        </w:p>
        <w:p w14:paraId="0FB9B7F0" w14:textId="7A44BDBE" w:rsidR="00CB7570" w:rsidRPr="00586C84" w:rsidRDefault="00FD1738">
          <w:pPr>
            <w:rPr>
              <w:rFonts w:ascii="Century Gothic" w:hAnsi="Century Gothic"/>
            </w:rPr>
          </w:pPr>
        </w:p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6742316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</w:t>
      </w:r>
      <w:proofErr w:type="spellStart"/>
      <w:r w:rsidRPr="001836FF">
        <w:rPr>
          <w:szCs w:val="28"/>
        </w:rPr>
        <w:t>Stack</w:t>
      </w:r>
      <w:proofErr w:type="spellEnd"/>
      <w:r w:rsidRPr="001836FF">
        <w:rPr>
          <w:szCs w:val="28"/>
        </w:rPr>
        <w:t xml:space="preserve">” y para la misma realicé un proyecto de </w:t>
      </w:r>
      <w:proofErr w:type="spellStart"/>
      <w:r w:rsidRPr="001836FF">
        <w:rPr>
          <w:szCs w:val="28"/>
        </w:rPr>
        <w:t>ecommerce</w:t>
      </w:r>
      <w:proofErr w:type="spellEnd"/>
      <w:r w:rsidRPr="001836FF">
        <w:rPr>
          <w:szCs w:val="28"/>
        </w:rPr>
        <w:t>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6742317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 xml:space="preserve">, en la cual se implementará el modelo relacional para representar procesos basados en un modelo de negocio propio, con </w:t>
      </w:r>
      <w:proofErr w:type="spellStart"/>
      <w:r w:rsidR="001571B9" w:rsidRPr="004A0D94">
        <w:t>dataset</w:t>
      </w:r>
      <w:proofErr w:type="spellEnd"/>
      <w:r w:rsidR="001571B9" w:rsidRPr="004A0D94">
        <w:t xml:space="preserve"> ficticio</w:t>
      </w:r>
      <w:r>
        <w:t xml:space="preserve"> y derivado de un proyecto anterior de </w:t>
      </w:r>
      <w:proofErr w:type="spellStart"/>
      <w:r>
        <w:t>ecommer</w:t>
      </w:r>
      <w:r w:rsidR="00685F36">
        <w:t>ce</w:t>
      </w:r>
      <w:proofErr w:type="spellEnd"/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6742318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6742319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6742320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26266233" w14:textId="1877E9D2" w:rsidR="00CB7570" w:rsidRDefault="00CB7570" w:rsidP="004A0D94">
      <w:pPr>
        <w:pStyle w:val="Ttulo1"/>
      </w:pPr>
      <w:bookmarkStart w:id="5" w:name="_Toc106742321"/>
      <w:r w:rsidRPr="00221F03">
        <w:lastRenderedPageBreak/>
        <w:t>T</w:t>
      </w:r>
      <w:r w:rsidR="008E1746" w:rsidRPr="00221F03">
        <w:t>ablas</w:t>
      </w:r>
      <w:bookmarkEnd w:id="5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 xml:space="preserve"> y luego la descripción de cada una de ellas</w:t>
      </w:r>
    </w:p>
    <w:p w14:paraId="16A97D8D" w14:textId="77777777" w:rsidR="003D749F" w:rsidRPr="00221F03" w:rsidRDefault="003D749F" w:rsidP="003D749F">
      <w:pPr>
        <w:pStyle w:val="Contenido"/>
      </w:pPr>
    </w:p>
    <w:p w14:paraId="5B0DDFE2" w14:textId="183C9EBA" w:rsidR="00CB7570" w:rsidRDefault="00CB7570" w:rsidP="004A0D94">
      <w:pPr>
        <w:pStyle w:val="Ttulo2"/>
      </w:pPr>
      <w:bookmarkStart w:id="6" w:name="_Toc106742322"/>
      <w:r w:rsidRPr="00221F03">
        <w:t>Listado</w:t>
      </w:r>
      <w:bookmarkEnd w:id="6"/>
    </w:p>
    <w:p w14:paraId="68A200E9" w14:textId="3EEA5DE3" w:rsidR="003D749F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u</w:t>
      </w:r>
      <w:r w:rsidR="003D749F" w:rsidRPr="008D7595">
        <w:rPr>
          <w:i/>
          <w:iCs/>
        </w:rPr>
        <w:t>ser</w:t>
      </w:r>
      <w:proofErr w:type="spellEnd"/>
    </w:p>
    <w:p w14:paraId="6C9CA032" w14:textId="247E426B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subscription</w:t>
      </w:r>
      <w:proofErr w:type="spellEnd"/>
    </w:p>
    <w:p w14:paraId="1AC6BE97" w14:textId="488D97CC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topic</w:t>
      </w:r>
      <w:proofErr w:type="spellEnd"/>
    </w:p>
    <w:p w14:paraId="7B055123" w14:textId="168A79BA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favorite</w:t>
      </w:r>
    </w:p>
    <w:p w14:paraId="596CA484" w14:textId="31EBCB18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iva_category</w:t>
      </w:r>
      <w:proofErr w:type="spellEnd"/>
    </w:p>
    <w:p w14:paraId="3DDB2160" w14:textId="440ABE87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address</w:t>
      </w:r>
      <w:proofErr w:type="spellEnd"/>
    </w:p>
    <w:p w14:paraId="6B3C24FF" w14:textId="39756AD7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city</w:t>
      </w:r>
      <w:proofErr w:type="spellEnd"/>
    </w:p>
    <w:p w14:paraId="68908E66" w14:textId="4A41316C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province</w:t>
      </w:r>
      <w:proofErr w:type="spellEnd"/>
    </w:p>
    <w:p w14:paraId="4211CEE1" w14:textId="612EC10A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country</w:t>
      </w:r>
    </w:p>
    <w:p w14:paraId="59B07EA3" w14:textId="3D25DCF3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cart</w:t>
      </w:r>
      <w:proofErr w:type="spellEnd"/>
    </w:p>
    <w:p w14:paraId="709A367C" w14:textId="060856D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cart_detail</w:t>
      </w:r>
      <w:proofErr w:type="spellEnd"/>
    </w:p>
    <w:p w14:paraId="3D4FD000" w14:textId="68725CB8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product</w:t>
      </w:r>
      <w:proofErr w:type="spellEnd"/>
    </w:p>
    <w:p w14:paraId="065BF203" w14:textId="21E599C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category</w:t>
      </w:r>
      <w:proofErr w:type="spellEnd"/>
    </w:p>
    <w:p w14:paraId="004A00A7" w14:textId="65F1A959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brand</w:t>
      </w:r>
      <w:proofErr w:type="spellEnd"/>
    </w:p>
    <w:p w14:paraId="000C7EDB" w14:textId="38727C01" w:rsidR="00877DE6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provider</w:t>
      </w:r>
      <w:proofErr w:type="spellEnd"/>
    </w:p>
    <w:p w14:paraId="1B0C0F34" w14:textId="0FCBE568" w:rsidR="001E711E" w:rsidRPr="008D7595" w:rsidRDefault="001E711E" w:rsidP="00877DE6">
      <w:pPr>
        <w:pStyle w:val="Prrafodelista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stock</w:t>
      </w:r>
    </w:p>
    <w:p w14:paraId="13D2EEB1" w14:textId="6976811C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order</w:t>
      </w:r>
      <w:proofErr w:type="spellEnd"/>
    </w:p>
    <w:p w14:paraId="02440E1B" w14:textId="4427AE2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order_detail</w:t>
      </w:r>
      <w:proofErr w:type="spellEnd"/>
    </w:p>
    <w:p w14:paraId="4151D78E" w14:textId="742B0521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delivery_type</w:t>
      </w:r>
      <w:proofErr w:type="spellEnd"/>
    </w:p>
    <w:p w14:paraId="3170AD63" w14:textId="57328748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invoice</w:t>
      </w:r>
      <w:proofErr w:type="spellEnd"/>
    </w:p>
    <w:p w14:paraId="487CC1E1" w14:textId="17F1D180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payment_method</w:t>
      </w:r>
      <w:proofErr w:type="spellEnd"/>
    </w:p>
    <w:p w14:paraId="32FEDA11" w14:textId="20BCF48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card_payment</w:t>
      </w:r>
      <w:proofErr w:type="spellEnd"/>
    </w:p>
    <w:p w14:paraId="0BFE8FA1" w14:textId="40254331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card_issuer</w:t>
      </w:r>
      <w:proofErr w:type="spellEnd"/>
    </w:p>
    <w:p w14:paraId="708F8232" w14:textId="21E2015E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date</w:t>
      </w:r>
    </w:p>
    <w:p w14:paraId="76C7AF31" w14:textId="5665B454" w:rsidR="00877DE6" w:rsidRDefault="00877DE6" w:rsidP="00877DE6">
      <w:pPr>
        <w:pStyle w:val="Prrafodelista"/>
      </w:pPr>
    </w:p>
    <w:p w14:paraId="16C3E96A" w14:textId="74DE3463" w:rsidR="00877DE6" w:rsidRDefault="00877DE6" w:rsidP="00877DE6">
      <w:pPr>
        <w:pStyle w:val="Prrafodelista"/>
      </w:pPr>
    </w:p>
    <w:p w14:paraId="0B8CB29A" w14:textId="0640A5BF" w:rsidR="00877DE6" w:rsidRDefault="00877DE6" w:rsidP="00877DE6">
      <w:pPr>
        <w:pStyle w:val="Prrafodelista"/>
      </w:pPr>
    </w:p>
    <w:p w14:paraId="792340F0" w14:textId="0B6BDEE2" w:rsidR="00877DE6" w:rsidRDefault="00877DE6" w:rsidP="00877DE6">
      <w:pPr>
        <w:pStyle w:val="Prrafodelista"/>
      </w:pPr>
    </w:p>
    <w:p w14:paraId="44523BA0" w14:textId="77777777" w:rsidR="00877DE6" w:rsidRPr="003D749F" w:rsidRDefault="00877DE6" w:rsidP="00877DE6">
      <w:pPr>
        <w:pStyle w:val="Prrafodelista"/>
      </w:pPr>
    </w:p>
    <w:p w14:paraId="2B004374" w14:textId="651B03B5" w:rsidR="004A0D94" w:rsidRDefault="00CB7570" w:rsidP="008D7595">
      <w:pPr>
        <w:pStyle w:val="Ttulo2"/>
      </w:pPr>
      <w:bookmarkStart w:id="7" w:name="_Toc106742323"/>
      <w:r w:rsidRPr="00221F03">
        <w:lastRenderedPageBreak/>
        <w:t>Descripción</w:t>
      </w:r>
      <w:bookmarkEnd w:id="7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0619A83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F016" w14:textId="394B99B0" w:rsidR="00BE21DA" w:rsidRDefault="00BE21DA" w:rsidP="008D7595"/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32E98E37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E710" w14:textId="4D0C0F6F" w:rsidR="00BE21DA" w:rsidRDefault="004D61FA" w:rsidP="008D7595">
      <w:r w:rsidRPr="004D61FA">
        <w:rPr>
          <w:noProof/>
        </w:rPr>
        <w:drawing>
          <wp:inline distT="0" distB="0" distL="0" distR="0" wp14:anchorId="311F7486" wp14:editId="4CBAD7F1">
            <wp:extent cx="6371590" cy="16783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15261ED8" w:rsidR="00BE21DA" w:rsidRDefault="00243E10" w:rsidP="008D7595">
      <w:r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1988" w14:textId="6A770403" w:rsidR="00B27EF6" w:rsidRDefault="00B27EF6" w:rsidP="008D7595">
      <w:r w:rsidRPr="00B27EF6">
        <w:rPr>
          <w:noProof/>
        </w:rPr>
        <w:drawing>
          <wp:inline distT="0" distB="0" distL="0" distR="0" wp14:anchorId="2F4E6024" wp14:editId="1FEFFB62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47EF" w14:textId="4B3AF42F" w:rsidR="00110F4F" w:rsidRDefault="00110F4F" w:rsidP="00110F4F">
      <w:pPr>
        <w:pStyle w:val="Ttulo1"/>
      </w:pPr>
    </w:p>
    <w:p w14:paraId="13A894CB" w14:textId="743091AB" w:rsidR="00110F4F" w:rsidRDefault="00110F4F" w:rsidP="00110F4F">
      <w:pPr>
        <w:pStyle w:val="Ttulo1"/>
      </w:pPr>
      <w:bookmarkStart w:id="8" w:name="_Toc106742324"/>
      <w:r>
        <w:t>Scripts de creación de los objetos de la base de datos</w:t>
      </w:r>
      <w:bookmarkEnd w:id="8"/>
    </w:p>
    <w:p w14:paraId="08056D4D" w14:textId="4CB099A9" w:rsidR="002328F4" w:rsidRDefault="003318B2" w:rsidP="003318B2">
      <w:pPr>
        <w:pStyle w:val="Contenido"/>
      </w:pPr>
      <w:r>
        <w:t xml:space="preserve">Se adjunta a este documento los scripts de creación correspondientes en archivos de extensión </w:t>
      </w:r>
      <w:proofErr w:type="spellStart"/>
      <w:r>
        <w:t>sql</w:t>
      </w:r>
      <w:proofErr w:type="spellEnd"/>
      <w:r w:rsidR="002328F4">
        <w:t xml:space="preserve"> (</w:t>
      </w:r>
      <w:proofErr w:type="spellStart"/>
      <w:r w:rsidR="002328F4">
        <w:t>mammoth-CREATE.sql</w:t>
      </w:r>
      <w:proofErr w:type="spellEnd"/>
      <w:r w:rsidR="002328F4">
        <w:t>)</w:t>
      </w:r>
      <w:r w:rsidR="00805273">
        <w:t xml:space="preserve"> dentro de la carpeta “scripts”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03A1BC33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9" w:name="_Toc106742325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 xml:space="preserve">Reverse </w:t>
      </w:r>
      <w:proofErr w:type="spellStart"/>
      <w:r w:rsidR="0008690B" w:rsidRPr="0008690B">
        <w:rPr>
          <w:i/>
          <w:iCs/>
          <w:sz w:val="36"/>
          <w:szCs w:val="36"/>
        </w:rPr>
        <w:t>Engineer</w:t>
      </w:r>
      <w:bookmarkEnd w:id="9"/>
      <w:proofErr w:type="spellEnd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proofErr w:type="spellStart"/>
      <w:r>
        <w:rPr>
          <w:i/>
          <w:iCs/>
        </w:rPr>
        <w:t>diagram-mammoth.mwb</w:t>
      </w:r>
      <w:proofErr w:type="spellEnd"/>
      <w:r>
        <w:t xml:space="preserve"> </w:t>
      </w:r>
      <w:r w:rsidR="00FC6DA6">
        <w:t>(dentro de la carpeta “</w:t>
      </w:r>
      <w:proofErr w:type="spellStart"/>
      <w:r w:rsidR="00FC6DA6">
        <w:t>diagrams</w:t>
      </w:r>
      <w:proofErr w:type="spellEnd"/>
      <w:r w:rsidR="00FC6DA6">
        <w:t xml:space="preserve">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</w:t>
      </w:r>
      <w:proofErr w:type="spellStart"/>
      <w:r w:rsidRPr="00FC6DA6">
        <w:rPr>
          <w:b/>
          <w:bCs/>
        </w:rPr>
        <w:t>Workbench</w:t>
      </w:r>
      <w:proofErr w:type="spellEnd"/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0F0183C6" w:rsidR="007508A6" w:rsidRDefault="007508A6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7A444FCD" w:rsidR="000B5B8B" w:rsidRDefault="000B5B8B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6438334B">
            <wp:simplePos x="0" y="0"/>
            <wp:positionH relativeFrom="column">
              <wp:posOffset>-934703</wp:posOffset>
            </wp:positionH>
            <wp:positionV relativeFrom="paragraph">
              <wp:posOffset>366006</wp:posOffset>
            </wp:positionV>
            <wp:extent cx="8237920" cy="6334356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920" cy="6334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2B7CF" w14:textId="31E7B673" w:rsidR="000B5B8B" w:rsidRDefault="000B5B8B" w:rsidP="006F0033">
      <w:pPr>
        <w:pStyle w:val="Contenido"/>
      </w:pPr>
    </w:p>
    <w:p w14:paraId="0B405D6F" w14:textId="4D449E25" w:rsidR="000B5B8B" w:rsidRDefault="000B5B8B" w:rsidP="006F0033">
      <w:pPr>
        <w:pStyle w:val="Contenido"/>
      </w:pPr>
    </w:p>
    <w:p w14:paraId="0AD784D7" w14:textId="7598D14C" w:rsidR="000B5B8B" w:rsidRDefault="000B5B8B" w:rsidP="006F0033">
      <w:pPr>
        <w:pStyle w:val="Contenido"/>
      </w:pPr>
    </w:p>
    <w:p w14:paraId="0AB23A54" w14:textId="5B14BC34" w:rsidR="006F0033" w:rsidRDefault="006F0033" w:rsidP="006F0033">
      <w:pPr>
        <w:pStyle w:val="Contenido"/>
      </w:pPr>
    </w:p>
    <w:p w14:paraId="45850FAD" w14:textId="0E166B00" w:rsidR="000B5B8B" w:rsidRPr="000B5B8B" w:rsidRDefault="000B5B8B" w:rsidP="000B5B8B"/>
    <w:p w14:paraId="0D1387C4" w14:textId="414C167C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1EEB5364" w:rsidR="000B5B8B" w:rsidRDefault="000B5B8B" w:rsidP="000B5B8B">
      <w:pPr>
        <w:jc w:val="center"/>
      </w:pPr>
    </w:p>
    <w:p w14:paraId="44EAE2DE" w14:textId="020E39B1" w:rsidR="000B5B8B" w:rsidRDefault="000B5B8B" w:rsidP="000B5B8B">
      <w:pPr>
        <w:jc w:val="center"/>
      </w:pPr>
    </w:p>
    <w:p w14:paraId="533887A8" w14:textId="6009E3B0" w:rsidR="000B5B8B" w:rsidRDefault="000B5B8B" w:rsidP="000B5B8B">
      <w:pPr>
        <w:pStyle w:val="Ttulo1"/>
      </w:pPr>
      <w:bookmarkStart w:id="10" w:name="_Toc106742326"/>
      <w:r>
        <w:lastRenderedPageBreak/>
        <w:t>Inserción de datos</w:t>
      </w:r>
      <w:bookmarkEnd w:id="10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proofErr w:type="spellStart"/>
      <w:r w:rsidRPr="00E27527">
        <w:t>proce</w:t>
      </w:r>
      <w:r w:rsidR="00F24417">
        <w:t>dimineto</w:t>
      </w:r>
      <w:proofErr w:type="spellEnd"/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</w:t>
      </w:r>
      <w:proofErr w:type="spellStart"/>
      <w:r w:rsidRPr="00E27527">
        <w:t>csv</w:t>
      </w:r>
      <w:proofErr w:type="spellEnd"/>
      <w:r w:rsidRPr="00E27527">
        <w:t xml:space="preserve"> del mismo nombre alojado dentro de la ruta “data/</w:t>
      </w:r>
      <w:proofErr w:type="spellStart"/>
      <w:r w:rsidR="005B78FB">
        <w:t>csv_</w:t>
      </w:r>
      <w:r w:rsidRPr="00E27527">
        <w:t>import</w:t>
      </w:r>
      <w:r w:rsidR="00F61DB4">
        <w:t>s</w:t>
      </w:r>
      <w:proofErr w:type="spellEnd"/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proofErr w:type="spellStart"/>
      <w:r w:rsidRPr="00FC6DA6">
        <w:rPr>
          <w:b/>
          <w:bCs/>
          <w:lang w:val="es-419"/>
        </w:rPr>
        <w:t>mammoth</w:t>
      </w:r>
      <w:proofErr w:type="spellEnd"/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proofErr w:type="spellStart"/>
      <w:r w:rsidR="00FC6DA6" w:rsidRPr="00FC6DA6">
        <w:rPr>
          <w:b/>
          <w:bCs/>
          <w:lang w:val="es-419"/>
        </w:rPr>
        <w:t>Workbench</w:t>
      </w:r>
      <w:proofErr w:type="spellEnd"/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iva_category</w:t>
            </w:r>
            <w:proofErr w:type="spellEnd"/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province</w:t>
            </w:r>
            <w:proofErr w:type="spellEnd"/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city</w:t>
            </w:r>
            <w:proofErr w:type="spellEnd"/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address</w:t>
            </w:r>
            <w:proofErr w:type="spellEnd"/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user</w:t>
            </w:r>
            <w:proofErr w:type="spellEnd"/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category</w:t>
            </w:r>
            <w:proofErr w:type="spellEnd"/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brand</w:t>
            </w:r>
            <w:proofErr w:type="spellEnd"/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provider</w:t>
            </w:r>
            <w:proofErr w:type="spellEnd"/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product</w:t>
            </w:r>
            <w:proofErr w:type="spellEnd"/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 w:rsidR="00017BAD">
              <w:rPr>
                <w:lang w:val="es-419"/>
              </w:rPr>
              <w:t>topic</w:t>
            </w:r>
            <w:proofErr w:type="spellEnd"/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subscription</w:t>
            </w:r>
            <w:proofErr w:type="spellEnd"/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</w:t>
            </w:r>
            <w:proofErr w:type="spellEnd"/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cart_detail</w:t>
            </w:r>
            <w:proofErr w:type="spellEnd"/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delivery_type</w:t>
            </w:r>
            <w:proofErr w:type="spellEnd"/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</w:t>
            </w:r>
            <w:proofErr w:type="spellEnd"/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order_detail</w:t>
            </w:r>
            <w:proofErr w:type="spellEnd"/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payment_method</w:t>
            </w:r>
            <w:proofErr w:type="spellEnd"/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invoice</w:t>
            </w:r>
            <w:proofErr w:type="spellEnd"/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card_issuer</w:t>
            </w:r>
            <w:proofErr w:type="spellEnd"/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card_payment</w:t>
            </w:r>
            <w:proofErr w:type="spellEnd"/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proofErr w:type="spellStart"/>
      <w:r>
        <w:t>iva_category</w:t>
      </w:r>
      <w:proofErr w:type="spellEnd"/>
      <w:r>
        <w:t xml:space="preserve">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proofErr w:type="spellStart"/>
      <w:r w:rsidR="007248F4" w:rsidRPr="007248F4">
        <w:rPr>
          <w:b/>
          <w:bCs/>
        </w:rPr>
        <w:t>Export</w:t>
      </w:r>
      <w:proofErr w:type="spellEnd"/>
      <w:r w:rsidR="007248F4" w:rsidRPr="007248F4">
        <w:rPr>
          <w:b/>
          <w:bCs/>
        </w:rPr>
        <w:t>/</w:t>
      </w:r>
      <w:proofErr w:type="spellStart"/>
      <w:r w:rsidR="007248F4" w:rsidRPr="007248F4">
        <w:rPr>
          <w:b/>
          <w:bCs/>
        </w:rPr>
        <w:t>Import</w:t>
      </w:r>
      <w:proofErr w:type="spellEnd"/>
      <w:r w:rsidR="007248F4">
        <w:rPr>
          <w:b/>
          <w:bCs/>
        </w:rPr>
        <w:t xml:space="preserve"> </w:t>
      </w:r>
      <w:r w:rsidR="007248F4">
        <w:t xml:space="preserve">y hacemos </w:t>
      </w:r>
      <w:proofErr w:type="spellStart"/>
      <w:r w:rsidR="007248F4">
        <w:t>click</w:t>
      </w:r>
      <w:proofErr w:type="spellEnd"/>
      <w:r w:rsidR="007248F4">
        <w:t xml:space="preserve">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proofErr w:type="spellStart"/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proofErr w:type="spellEnd"/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>se nos abre el siguiente menú en donde escogemos la primera de las opciones y seleccionamos la tabla de destino correspondiente en donde se van a insertar los datos (</w:t>
      </w:r>
      <w:proofErr w:type="spellStart"/>
      <w:r>
        <w:rPr>
          <w:b w:val="0"/>
          <w:bCs/>
        </w:rPr>
        <w:t>iva_category</w:t>
      </w:r>
      <w:proofErr w:type="spellEnd"/>
      <w:r>
        <w:rPr>
          <w:b w:val="0"/>
          <w:bCs/>
        </w:rPr>
        <w:t xml:space="preserve">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proofErr w:type="spellStart"/>
      <w:r w:rsidRPr="0096394F">
        <w:rPr>
          <w:highlight w:val="white"/>
          <w:lang w:val="es-419"/>
        </w:rPr>
        <w:t>Source</w:t>
      </w:r>
      <w:proofErr w:type="spellEnd"/>
      <w:r w:rsidRPr="0096394F">
        <w:rPr>
          <w:bCs/>
          <w:highlight w:val="white"/>
          <w:lang w:val="es-419"/>
        </w:rPr>
        <w:t xml:space="preserve"> / </w:t>
      </w:r>
      <w:proofErr w:type="spellStart"/>
      <w:r>
        <w:rPr>
          <w:bCs/>
          <w:highlight w:val="white"/>
          <w:lang w:val="es-419"/>
        </w:rPr>
        <w:t>Dest</w:t>
      </w:r>
      <w:proofErr w:type="spellEnd"/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69CBCC9C" w14:textId="481C04E7" w:rsidR="00843CCB" w:rsidRDefault="005B78FB" w:rsidP="00843CCB">
      <w:pPr>
        <w:pStyle w:val="Contenido"/>
      </w:pPr>
      <w:r w:rsidRPr="005B78FB">
        <w:rPr>
          <w:b/>
          <w:bCs/>
          <w:i/>
          <w:iCs/>
          <w:lang w:val="es-419"/>
        </w:rPr>
        <w:lastRenderedPageBreak/>
        <w:t>Nota:</w:t>
      </w:r>
      <w:r>
        <w:rPr>
          <w:b/>
          <w:bCs/>
          <w:i/>
          <w:iCs/>
          <w:lang w:val="es-419"/>
        </w:rPr>
        <w:t xml:space="preserve"> a modo de simplificar</w:t>
      </w:r>
      <w:r w:rsidR="00843CCB">
        <w:rPr>
          <w:b/>
          <w:bCs/>
          <w:i/>
          <w:iCs/>
          <w:lang w:val="es-419"/>
        </w:rPr>
        <w:t xml:space="preserve"> </w:t>
      </w:r>
      <w:r>
        <w:rPr>
          <w:b/>
          <w:bCs/>
          <w:i/>
          <w:iCs/>
          <w:lang w:val="es-419"/>
        </w:rPr>
        <w:t xml:space="preserve">la reproducción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proofErr w:type="spellStart"/>
      <w:r w:rsidR="00843CCB" w:rsidRPr="00306A94">
        <w:t>mammoth-</w:t>
      </w:r>
      <w:r w:rsidR="00843CCB" w:rsidRPr="00306A94">
        <w:t>INSERT</w:t>
      </w:r>
      <w:r w:rsidR="00843CCB" w:rsidRPr="00306A94">
        <w:t>.sql</w:t>
      </w:r>
      <w:proofErr w:type="spellEnd"/>
      <w:r w:rsidR="00843CCB">
        <w:t xml:space="preserve"> y se encuentra</w:t>
      </w:r>
      <w:r w:rsidR="00843CCB">
        <w:t xml:space="preserve"> dentro de la carpeta “scripts”. </w:t>
      </w:r>
      <w:r w:rsidR="00306A94">
        <w:t xml:space="preserve"> Por lo que luego de crear las respectivas tablas con el script </w:t>
      </w:r>
      <w:proofErr w:type="spellStart"/>
      <w:r w:rsidR="00306A94">
        <w:t>mammoth-CREATE.sql</w:t>
      </w:r>
      <w:proofErr w:type="spellEnd"/>
      <w:r w:rsidR="00306A94">
        <w:t>, se puede correr el script de inserción para poblar cada una de ellas.</w:t>
      </w:r>
    </w:p>
    <w:p w14:paraId="2A0834AA" w14:textId="4A7567AB" w:rsidR="005B78FB" w:rsidRPr="005B78FB" w:rsidRDefault="005B78FB" w:rsidP="005B78FB">
      <w:pPr>
        <w:pStyle w:val="Prrafodelista"/>
        <w:rPr>
          <w:b w:val="0"/>
          <w:bCs/>
          <w:i/>
          <w:iCs/>
          <w:lang w:val="es-AR"/>
        </w:rPr>
      </w:pPr>
    </w:p>
    <w:sectPr w:rsidR="005B78FB" w:rsidRPr="005B78FB" w:rsidSect="000E3CF8">
      <w:headerReference w:type="default" r:id="rId43"/>
      <w:footerReference w:type="default" r:id="rId44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9097E" w14:textId="77777777" w:rsidR="00FD1738" w:rsidRDefault="00FD1738">
      <w:r>
        <w:separator/>
      </w:r>
    </w:p>
    <w:p w14:paraId="671E0BC6" w14:textId="77777777" w:rsidR="00FD1738" w:rsidRDefault="00FD1738"/>
  </w:endnote>
  <w:endnote w:type="continuationSeparator" w:id="0">
    <w:p w14:paraId="27F592DB" w14:textId="77777777" w:rsidR="00FD1738" w:rsidRDefault="00FD1738">
      <w:r>
        <w:continuationSeparator/>
      </w:r>
    </w:p>
    <w:p w14:paraId="130F94E2" w14:textId="77777777" w:rsidR="00FD1738" w:rsidRDefault="00FD17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39539" w14:textId="77777777" w:rsidR="00FD1738" w:rsidRDefault="00FD1738">
      <w:r>
        <w:separator/>
      </w:r>
    </w:p>
    <w:p w14:paraId="6910A191" w14:textId="77777777" w:rsidR="00FD1738" w:rsidRDefault="00FD1738"/>
  </w:footnote>
  <w:footnote w:type="continuationSeparator" w:id="0">
    <w:p w14:paraId="00BB56C7" w14:textId="77777777" w:rsidR="00FD1738" w:rsidRDefault="00FD1738">
      <w:r>
        <w:continuationSeparator/>
      </w:r>
    </w:p>
    <w:p w14:paraId="2DFCCD10" w14:textId="77777777" w:rsidR="00FD1738" w:rsidRDefault="00FD17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BAD"/>
    <w:rsid w:val="0002482E"/>
    <w:rsid w:val="00050324"/>
    <w:rsid w:val="0005358F"/>
    <w:rsid w:val="000747A0"/>
    <w:rsid w:val="0008690B"/>
    <w:rsid w:val="0009053A"/>
    <w:rsid w:val="00090874"/>
    <w:rsid w:val="000A0150"/>
    <w:rsid w:val="000A05E8"/>
    <w:rsid w:val="000A7E5A"/>
    <w:rsid w:val="000B5B8B"/>
    <w:rsid w:val="000C3875"/>
    <w:rsid w:val="000D61B4"/>
    <w:rsid w:val="000E3CF8"/>
    <w:rsid w:val="000E5401"/>
    <w:rsid w:val="000E63C9"/>
    <w:rsid w:val="00110F4F"/>
    <w:rsid w:val="001142EF"/>
    <w:rsid w:val="00125E2C"/>
    <w:rsid w:val="00130E9D"/>
    <w:rsid w:val="0014031B"/>
    <w:rsid w:val="00143C35"/>
    <w:rsid w:val="00150A6D"/>
    <w:rsid w:val="001571B9"/>
    <w:rsid w:val="0017466D"/>
    <w:rsid w:val="001836FF"/>
    <w:rsid w:val="00185B35"/>
    <w:rsid w:val="001C309A"/>
    <w:rsid w:val="001D78DF"/>
    <w:rsid w:val="001E353E"/>
    <w:rsid w:val="001E711E"/>
    <w:rsid w:val="001F2BC8"/>
    <w:rsid w:val="001F5F6B"/>
    <w:rsid w:val="00206B79"/>
    <w:rsid w:val="0021586B"/>
    <w:rsid w:val="00221F03"/>
    <w:rsid w:val="002328F4"/>
    <w:rsid w:val="00243E10"/>
    <w:rsid w:val="00243EBC"/>
    <w:rsid w:val="00246A35"/>
    <w:rsid w:val="00260D13"/>
    <w:rsid w:val="00270870"/>
    <w:rsid w:val="00284348"/>
    <w:rsid w:val="00287A8A"/>
    <w:rsid w:val="002B0C4D"/>
    <w:rsid w:val="002B4ECE"/>
    <w:rsid w:val="002D4CFD"/>
    <w:rsid w:val="002F51F5"/>
    <w:rsid w:val="0030467D"/>
    <w:rsid w:val="00305A2F"/>
    <w:rsid w:val="00306A94"/>
    <w:rsid w:val="003074D5"/>
    <w:rsid w:val="00312137"/>
    <w:rsid w:val="003171D0"/>
    <w:rsid w:val="00330359"/>
    <w:rsid w:val="003318B2"/>
    <w:rsid w:val="003370A8"/>
    <w:rsid w:val="0033762F"/>
    <w:rsid w:val="00345653"/>
    <w:rsid w:val="00360494"/>
    <w:rsid w:val="00366C7E"/>
    <w:rsid w:val="003776FD"/>
    <w:rsid w:val="00384EA3"/>
    <w:rsid w:val="003874B7"/>
    <w:rsid w:val="003A39A1"/>
    <w:rsid w:val="003C2191"/>
    <w:rsid w:val="003D3863"/>
    <w:rsid w:val="003D749F"/>
    <w:rsid w:val="004110DE"/>
    <w:rsid w:val="0044085A"/>
    <w:rsid w:val="00484F14"/>
    <w:rsid w:val="004A0D94"/>
    <w:rsid w:val="004B21A5"/>
    <w:rsid w:val="004C4DC4"/>
    <w:rsid w:val="004D1231"/>
    <w:rsid w:val="004D4425"/>
    <w:rsid w:val="004D61FA"/>
    <w:rsid w:val="004E30DB"/>
    <w:rsid w:val="004E5FEE"/>
    <w:rsid w:val="004F1AED"/>
    <w:rsid w:val="004F32D5"/>
    <w:rsid w:val="005037F0"/>
    <w:rsid w:val="00510296"/>
    <w:rsid w:val="00516A86"/>
    <w:rsid w:val="005275F6"/>
    <w:rsid w:val="00530C94"/>
    <w:rsid w:val="00544C0F"/>
    <w:rsid w:val="00572102"/>
    <w:rsid w:val="00586C84"/>
    <w:rsid w:val="005B78FB"/>
    <w:rsid w:val="005C2749"/>
    <w:rsid w:val="005F1BB0"/>
    <w:rsid w:val="005F3476"/>
    <w:rsid w:val="00621C11"/>
    <w:rsid w:val="00627EBA"/>
    <w:rsid w:val="00656C4D"/>
    <w:rsid w:val="006609B8"/>
    <w:rsid w:val="00662FAD"/>
    <w:rsid w:val="00681184"/>
    <w:rsid w:val="00685339"/>
    <w:rsid w:val="00685F36"/>
    <w:rsid w:val="006A6011"/>
    <w:rsid w:val="006B5659"/>
    <w:rsid w:val="006E5716"/>
    <w:rsid w:val="006F0033"/>
    <w:rsid w:val="006F5354"/>
    <w:rsid w:val="00712965"/>
    <w:rsid w:val="007248F4"/>
    <w:rsid w:val="007302B3"/>
    <w:rsid w:val="00730733"/>
    <w:rsid w:val="007309A6"/>
    <w:rsid w:val="00730E3A"/>
    <w:rsid w:val="00736AAF"/>
    <w:rsid w:val="00745BA6"/>
    <w:rsid w:val="007508A6"/>
    <w:rsid w:val="00765B2A"/>
    <w:rsid w:val="00783A34"/>
    <w:rsid w:val="00786BAB"/>
    <w:rsid w:val="007973F0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7605E"/>
    <w:rsid w:val="00877DE6"/>
    <w:rsid w:val="008941AE"/>
    <w:rsid w:val="008A1EC3"/>
    <w:rsid w:val="008A2A31"/>
    <w:rsid w:val="008A5BB1"/>
    <w:rsid w:val="008B1FEE"/>
    <w:rsid w:val="008B4F6E"/>
    <w:rsid w:val="008D7595"/>
    <w:rsid w:val="008E1746"/>
    <w:rsid w:val="00903C32"/>
    <w:rsid w:val="00906E1C"/>
    <w:rsid w:val="00916B16"/>
    <w:rsid w:val="009173B9"/>
    <w:rsid w:val="00933250"/>
    <w:rsid w:val="0093335D"/>
    <w:rsid w:val="0093613E"/>
    <w:rsid w:val="00936436"/>
    <w:rsid w:val="00942FF7"/>
    <w:rsid w:val="00943026"/>
    <w:rsid w:val="0096394F"/>
    <w:rsid w:val="00966B81"/>
    <w:rsid w:val="009702E6"/>
    <w:rsid w:val="00977F79"/>
    <w:rsid w:val="009C7720"/>
    <w:rsid w:val="009D7868"/>
    <w:rsid w:val="009E03E4"/>
    <w:rsid w:val="009E16BC"/>
    <w:rsid w:val="009F3624"/>
    <w:rsid w:val="009F38A9"/>
    <w:rsid w:val="00A05F8D"/>
    <w:rsid w:val="00A23AFA"/>
    <w:rsid w:val="00A31B3E"/>
    <w:rsid w:val="00A45459"/>
    <w:rsid w:val="00A532F3"/>
    <w:rsid w:val="00A535A3"/>
    <w:rsid w:val="00A84176"/>
    <w:rsid w:val="00A8489E"/>
    <w:rsid w:val="00AA2856"/>
    <w:rsid w:val="00AA4B70"/>
    <w:rsid w:val="00AB02A7"/>
    <w:rsid w:val="00AB2F3D"/>
    <w:rsid w:val="00AC29F3"/>
    <w:rsid w:val="00AD4124"/>
    <w:rsid w:val="00AE5DD2"/>
    <w:rsid w:val="00AF082A"/>
    <w:rsid w:val="00B231E5"/>
    <w:rsid w:val="00B27EF6"/>
    <w:rsid w:val="00B403A9"/>
    <w:rsid w:val="00B4509C"/>
    <w:rsid w:val="00B65F75"/>
    <w:rsid w:val="00B725E3"/>
    <w:rsid w:val="00B83F5C"/>
    <w:rsid w:val="00B84380"/>
    <w:rsid w:val="00B928EA"/>
    <w:rsid w:val="00BC2597"/>
    <w:rsid w:val="00BD6AC6"/>
    <w:rsid w:val="00BE21DA"/>
    <w:rsid w:val="00BE244D"/>
    <w:rsid w:val="00C02B87"/>
    <w:rsid w:val="00C100BE"/>
    <w:rsid w:val="00C132A5"/>
    <w:rsid w:val="00C4086D"/>
    <w:rsid w:val="00C73F73"/>
    <w:rsid w:val="00C75FFE"/>
    <w:rsid w:val="00C85B7A"/>
    <w:rsid w:val="00C910D9"/>
    <w:rsid w:val="00CA1896"/>
    <w:rsid w:val="00CB5B28"/>
    <w:rsid w:val="00CB7570"/>
    <w:rsid w:val="00CC460B"/>
    <w:rsid w:val="00CF5371"/>
    <w:rsid w:val="00D02297"/>
    <w:rsid w:val="00D0323A"/>
    <w:rsid w:val="00D0559F"/>
    <w:rsid w:val="00D064B5"/>
    <w:rsid w:val="00D077E9"/>
    <w:rsid w:val="00D35F2E"/>
    <w:rsid w:val="00D42CB7"/>
    <w:rsid w:val="00D5413D"/>
    <w:rsid w:val="00D570A9"/>
    <w:rsid w:val="00D70D02"/>
    <w:rsid w:val="00D72E8B"/>
    <w:rsid w:val="00D770C7"/>
    <w:rsid w:val="00D86945"/>
    <w:rsid w:val="00D90290"/>
    <w:rsid w:val="00D939E7"/>
    <w:rsid w:val="00DA2AE5"/>
    <w:rsid w:val="00DB435C"/>
    <w:rsid w:val="00DC706A"/>
    <w:rsid w:val="00DD152F"/>
    <w:rsid w:val="00DE213F"/>
    <w:rsid w:val="00DF027C"/>
    <w:rsid w:val="00E00A32"/>
    <w:rsid w:val="00E04B01"/>
    <w:rsid w:val="00E20D79"/>
    <w:rsid w:val="00E22ACD"/>
    <w:rsid w:val="00E27527"/>
    <w:rsid w:val="00E620B0"/>
    <w:rsid w:val="00E632F0"/>
    <w:rsid w:val="00E663E7"/>
    <w:rsid w:val="00E741B4"/>
    <w:rsid w:val="00E81B40"/>
    <w:rsid w:val="00EA27F7"/>
    <w:rsid w:val="00EA53D8"/>
    <w:rsid w:val="00EF555B"/>
    <w:rsid w:val="00F027BB"/>
    <w:rsid w:val="00F02D1A"/>
    <w:rsid w:val="00F0361E"/>
    <w:rsid w:val="00F0370D"/>
    <w:rsid w:val="00F11DCF"/>
    <w:rsid w:val="00F162EA"/>
    <w:rsid w:val="00F208DB"/>
    <w:rsid w:val="00F24417"/>
    <w:rsid w:val="00F52D27"/>
    <w:rsid w:val="00F61DB4"/>
    <w:rsid w:val="00F7154F"/>
    <w:rsid w:val="00F82FB3"/>
    <w:rsid w:val="00F83527"/>
    <w:rsid w:val="00F960A5"/>
    <w:rsid w:val="00FC6DA6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63833"/>
    <w:rsid w:val="001B6C7C"/>
    <w:rsid w:val="001B6CF2"/>
    <w:rsid w:val="00262E72"/>
    <w:rsid w:val="002F3C59"/>
    <w:rsid w:val="004C14FE"/>
    <w:rsid w:val="0058068D"/>
    <w:rsid w:val="005E0DF0"/>
    <w:rsid w:val="008B34BD"/>
    <w:rsid w:val="009503B9"/>
    <w:rsid w:val="00B16F21"/>
    <w:rsid w:val="00BE6688"/>
    <w:rsid w:val="00D02EE5"/>
    <w:rsid w:val="00D8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1079</TotalTime>
  <Pages>19</Pages>
  <Words>1543</Words>
  <Characters>8489</Characters>
  <Application>Microsoft Office Word</Application>
  <DocSecurity>0</DocSecurity>
  <Lines>70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94</cp:revision>
  <cp:lastPrinted>2022-06-09T14:13:00Z</cp:lastPrinted>
  <dcterms:created xsi:type="dcterms:W3CDTF">2022-06-07T17:51:00Z</dcterms:created>
  <dcterms:modified xsi:type="dcterms:W3CDTF">2022-06-23T02:07:00Z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