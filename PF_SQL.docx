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/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BE244D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422B4143" w14:textId="04D35AF1" w:rsidR="006A6011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6742316" w:history="1">
            <w:r w:rsidR="006A6011" w:rsidRPr="00441D9F">
              <w:rPr>
                <w:rStyle w:val="Hipervnculo"/>
                <w:noProof/>
              </w:rPr>
              <w:t>Introducción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_Toc106742316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3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1073702C" w14:textId="53C43592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7" w:history="1">
            <w:r w:rsidRPr="00441D9F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10BE" w14:textId="47FED59E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8" w:history="1">
            <w:r w:rsidRPr="00441D9F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0AD0" w14:textId="2497A95D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9" w:history="1">
            <w:r w:rsidRPr="00441D9F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9379" w14:textId="58A6E27C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0" w:history="1">
            <w:r w:rsidRPr="00441D9F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4E7E" w14:textId="36518DBB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1" w:history="1">
            <w:r w:rsidRPr="00441D9F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00D4" w14:textId="1718D3D7" w:rsidR="006A6011" w:rsidRDefault="006A601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2" w:history="1">
            <w:r w:rsidRPr="00441D9F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A2AD" w14:textId="5BD2E1DE" w:rsidR="006A6011" w:rsidRDefault="006A601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3" w:history="1">
            <w:r w:rsidRPr="00441D9F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A2A3" w14:textId="0EAE6A4E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4" w:history="1">
            <w:r w:rsidRPr="00441D9F">
              <w:rPr>
                <w:rStyle w:val="Hipervnculo"/>
                <w:noProof/>
              </w:rPr>
              <w:t>Scripts de creación de los 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E40" w14:textId="2ED9855C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5" w:history="1">
            <w:r w:rsidRPr="00441D9F">
              <w:rPr>
                <w:rStyle w:val="Hipervnculo"/>
                <w:noProof/>
              </w:rPr>
              <w:t xml:space="preserve">Esquemas relacionales - </w:t>
            </w:r>
            <w:r w:rsidRPr="00441D9F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6838" w14:textId="06D68869" w:rsidR="006A6011" w:rsidRDefault="006A601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6" w:history="1">
            <w:r w:rsidRPr="00441D9F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9DB" w14:textId="507060C9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0B02800B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CA5F848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5FECABC5" w14:textId="6C85F515" w:rsidR="00BC2597" w:rsidRDefault="00BC2597">
          <w:pPr>
            <w:rPr>
              <w:rFonts w:ascii="Century Gothic" w:hAnsi="Century Gothic"/>
              <w:bCs/>
            </w:rPr>
          </w:pPr>
        </w:p>
        <w:p w14:paraId="6A182495" w14:textId="3B404F02" w:rsidR="00A05F8D" w:rsidRDefault="00A05F8D">
          <w:pPr>
            <w:rPr>
              <w:rFonts w:ascii="Century Gothic" w:hAnsi="Century Gothic"/>
              <w:bCs/>
            </w:rPr>
          </w:pPr>
        </w:p>
        <w:p w14:paraId="2D23C244" w14:textId="77777777" w:rsidR="00A05F8D" w:rsidRDefault="00A05F8D">
          <w:pPr>
            <w:rPr>
              <w:rFonts w:ascii="Century Gothic" w:hAnsi="Century Gothic"/>
              <w:bCs/>
            </w:rPr>
          </w:pPr>
        </w:p>
        <w:p w14:paraId="689454E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58BDC3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78F39166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CBCD37C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29D943B" w14:textId="524C8B73" w:rsidR="004A0D94" w:rsidRDefault="004A0D94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BE244D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6742316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6742317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6742318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6742319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6742320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26266233" w14:textId="1877E9D2" w:rsidR="00CB7570" w:rsidRDefault="00CB7570" w:rsidP="004A0D94">
      <w:pPr>
        <w:pStyle w:val="Ttulo1"/>
      </w:pPr>
      <w:bookmarkStart w:id="5" w:name="_Toc106742321"/>
      <w:r w:rsidRPr="00221F03">
        <w:lastRenderedPageBreak/>
        <w:t>T</w:t>
      </w:r>
      <w:r w:rsidR="008E1746" w:rsidRPr="00221F03">
        <w:t>ablas</w:t>
      </w:r>
      <w:bookmarkEnd w:id="5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221F03" w:rsidRDefault="003D749F" w:rsidP="003D749F">
      <w:pPr>
        <w:pStyle w:val="Contenido"/>
      </w:pPr>
    </w:p>
    <w:p w14:paraId="5B0DDFE2" w14:textId="183C9EBA" w:rsidR="00CB7570" w:rsidRDefault="00CB7570" w:rsidP="004A0D94">
      <w:pPr>
        <w:pStyle w:val="Ttulo2"/>
      </w:pPr>
      <w:bookmarkStart w:id="6" w:name="_Toc106742322"/>
      <w:r w:rsidRPr="00221F03">
        <w:t>Listado</w:t>
      </w:r>
      <w:bookmarkEnd w:id="6"/>
    </w:p>
    <w:p w14:paraId="68A200E9" w14:textId="3EEA5DE3" w:rsidR="003D749F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u</w:t>
      </w:r>
      <w:r w:rsidR="003D749F" w:rsidRPr="008D7595">
        <w:rPr>
          <w:i/>
          <w:iCs/>
        </w:rPr>
        <w:t>ser</w:t>
      </w:r>
      <w:proofErr w:type="spellEnd"/>
    </w:p>
    <w:p w14:paraId="6C9CA032" w14:textId="247E426B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subscription</w:t>
      </w:r>
      <w:proofErr w:type="spellEnd"/>
    </w:p>
    <w:p w14:paraId="1AC6BE97" w14:textId="488D97CC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topic</w:t>
      </w:r>
      <w:proofErr w:type="spellEnd"/>
    </w:p>
    <w:p w14:paraId="7B055123" w14:textId="168A79BA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favorite</w:t>
      </w:r>
    </w:p>
    <w:p w14:paraId="596CA484" w14:textId="31EBCB18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iva_category</w:t>
      </w:r>
      <w:proofErr w:type="spellEnd"/>
    </w:p>
    <w:p w14:paraId="3DDB2160" w14:textId="440ABE8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address</w:t>
      </w:r>
      <w:proofErr w:type="spellEnd"/>
    </w:p>
    <w:p w14:paraId="6B3C24FF" w14:textId="39756AD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city</w:t>
      </w:r>
      <w:proofErr w:type="spellEnd"/>
    </w:p>
    <w:p w14:paraId="68908E66" w14:textId="4A41316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province</w:t>
      </w:r>
      <w:proofErr w:type="spellEnd"/>
    </w:p>
    <w:p w14:paraId="4211CEE1" w14:textId="612EC10A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country</w:t>
      </w:r>
    </w:p>
    <w:p w14:paraId="59B07EA3" w14:textId="3D25DCF3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</w:t>
      </w:r>
      <w:proofErr w:type="spellEnd"/>
    </w:p>
    <w:p w14:paraId="709A367C" w14:textId="060856D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cart_detail</w:t>
      </w:r>
      <w:proofErr w:type="spellEnd"/>
    </w:p>
    <w:p w14:paraId="3D4FD000" w14:textId="68725CB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product</w:t>
      </w:r>
      <w:proofErr w:type="spellEnd"/>
    </w:p>
    <w:p w14:paraId="065BF203" w14:textId="21E599C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category</w:t>
      </w:r>
      <w:proofErr w:type="spellEnd"/>
    </w:p>
    <w:p w14:paraId="004A00A7" w14:textId="65F1A959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brand</w:t>
      </w:r>
      <w:proofErr w:type="spellEnd"/>
    </w:p>
    <w:p w14:paraId="000C7EDB" w14:textId="38727C01" w:rsidR="00877DE6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provider</w:t>
      </w:r>
      <w:proofErr w:type="spellEnd"/>
    </w:p>
    <w:p w14:paraId="1B0C0F34" w14:textId="0FCBE568" w:rsidR="001E711E" w:rsidRPr="008D7595" w:rsidRDefault="001E711E" w:rsidP="00877DE6">
      <w:pPr>
        <w:pStyle w:val="Prrafodelista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stock</w:t>
      </w:r>
    </w:p>
    <w:p w14:paraId="13D2EEB1" w14:textId="6976811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</w:t>
      </w:r>
      <w:proofErr w:type="spellEnd"/>
    </w:p>
    <w:p w14:paraId="02440E1B" w14:textId="4427AE2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order_detail</w:t>
      </w:r>
      <w:proofErr w:type="spellEnd"/>
    </w:p>
    <w:p w14:paraId="4151D78E" w14:textId="742B052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delivery_type</w:t>
      </w:r>
      <w:proofErr w:type="spellEnd"/>
    </w:p>
    <w:p w14:paraId="3170AD63" w14:textId="5732874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invoice</w:t>
      </w:r>
      <w:proofErr w:type="spellEnd"/>
    </w:p>
    <w:p w14:paraId="487CC1E1" w14:textId="17F1D180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payment_method</w:t>
      </w:r>
      <w:proofErr w:type="spellEnd"/>
    </w:p>
    <w:p w14:paraId="32FEDA11" w14:textId="20BCF48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card_payment</w:t>
      </w:r>
      <w:proofErr w:type="spellEnd"/>
    </w:p>
    <w:p w14:paraId="0BFE8FA1" w14:textId="4025433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card_issuer</w:t>
      </w:r>
      <w:proofErr w:type="spellEnd"/>
    </w:p>
    <w:p w14:paraId="708F8232" w14:textId="21E2015E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date</w:t>
      </w:r>
    </w:p>
    <w:p w14:paraId="76C7AF31" w14:textId="5665B454" w:rsidR="00877DE6" w:rsidRDefault="00877DE6" w:rsidP="00877DE6">
      <w:pPr>
        <w:pStyle w:val="Prrafodelista"/>
      </w:pPr>
    </w:p>
    <w:p w14:paraId="16C3E96A" w14:textId="74DE3463" w:rsidR="00877DE6" w:rsidRDefault="00877DE6" w:rsidP="00877DE6">
      <w:pPr>
        <w:pStyle w:val="Prrafodelista"/>
      </w:pPr>
    </w:p>
    <w:p w14:paraId="0B8CB29A" w14:textId="0640A5BF" w:rsidR="00877DE6" w:rsidRDefault="00877DE6" w:rsidP="00877DE6">
      <w:pPr>
        <w:pStyle w:val="Prrafodelista"/>
      </w:pPr>
    </w:p>
    <w:p w14:paraId="792340F0" w14:textId="0B6BDEE2" w:rsidR="00877DE6" w:rsidRDefault="00877DE6" w:rsidP="00877DE6">
      <w:pPr>
        <w:pStyle w:val="Prrafodelista"/>
      </w:pPr>
    </w:p>
    <w:p w14:paraId="44523BA0" w14:textId="77777777" w:rsidR="00877DE6" w:rsidRPr="003D749F" w:rsidRDefault="00877DE6" w:rsidP="00877DE6">
      <w:pPr>
        <w:pStyle w:val="Prrafodelista"/>
      </w:pPr>
    </w:p>
    <w:p w14:paraId="2B004374" w14:textId="651B03B5" w:rsidR="004A0D94" w:rsidRDefault="00CB7570" w:rsidP="008D7595">
      <w:pPr>
        <w:pStyle w:val="Ttulo2"/>
      </w:pPr>
      <w:bookmarkStart w:id="7" w:name="_Toc106742323"/>
      <w:r w:rsidRPr="00221F03">
        <w:lastRenderedPageBreak/>
        <w:t>Descripción</w:t>
      </w:r>
      <w:bookmarkEnd w:id="7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E710" w14:textId="4D0C0F6F" w:rsidR="00BE21DA" w:rsidRDefault="004D61FA" w:rsidP="008D7595">
      <w:r w:rsidRPr="004D61FA">
        <w:rPr>
          <w:noProof/>
        </w:rPr>
        <w:drawing>
          <wp:inline distT="0" distB="0" distL="0" distR="0" wp14:anchorId="311F7486" wp14:editId="4CBAD7F1">
            <wp:extent cx="6371590" cy="1678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15261ED8" w:rsidR="00BE21DA" w:rsidRDefault="00243E10" w:rsidP="008D7595">
      <w:r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Default="00110F4F" w:rsidP="00110F4F">
      <w:pPr>
        <w:pStyle w:val="Ttulo1"/>
      </w:pPr>
    </w:p>
    <w:p w14:paraId="13A894CB" w14:textId="743091AB" w:rsidR="00110F4F" w:rsidRDefault="00110F4F" w:rsidP="00110F4F">
      <w:pPr>
        <w:pStyle w:val="Ttulo1"/>
      </w:pPr>
      <w:bookmarkStart w:id="8" w:name="_Toc106742324"/>
      <w:r>
        <w:t>Scripts de creación de los objetos de la base de datos</w:t>
      </w:r>
      <w:bookmarkEnd w:id="8"/>
    </w:p>
    <w:p w14:paraId="08056D4D" w14:textId="4CB099A9" w:rsidR="002328F4" w:rsidRDefault="003318B2" w:rsidP="003318B2">
      <w:pPr>
        <w:pStyle w:val="Contenido"/>
      </w:pPr>
      <w:r>
        <w:t xml:space="preserve">Se adjunta a este documento los scripts de creación correspondientes en archivos de extensión </w:t>
      </w:r>
      <w:proofErr w:type="spellStart"/>
      <w:r>
        <w:t>sql</w:t>
      </w:r>
      <w:proofErr w:type="spellEnd"/>
      <w:r w:rsidR="002328F4">
        <w:t xml:space="preserve"> (</w:t>
      </w:r>
      <w:proofErr w:type="spellStart"/>
      <w:r w:rsidR="002328F4">
        <w:t>mammoth-CREATE.sql</w:t>
      </w:r>
      <w:proofErr w:type="spellEnd"/>
      <w:r w:rsidR="002328F4">
        <w:t>)</w:t>
      </w:r>
      <w:r w:rsidR="00805273">
        <w:t xml:space="preserve"> dentro de la carpeta “scripts”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9" w:name="_Toc106742325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9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7A444FCD" w:rsidR="000B5B8B" w:rsidRDefault="000B5B8B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6438334B">
            <wp:simplePos x="0" y="0"/>
            <wp:positionH relativeFrom="column">
              <wp:posOffset>-934703</wp:posOffset>
            </wp:positionH>
            <wp:positionV relativeFrom="paragraph">
              <wp:posOffset>366006</wp:posOffset>
            </wp:positionV>
            <wp:extent cx="8237920" cy="6334356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920" cy="6334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2B7CF" w14:textId="31E7B673" w:rsidR="000B5B8B" w:rsidRDefault="000B5B8B" w:rsidP="006F0033">
      <w:pPr>
        <w:pStyle w:val="Contenido"/>
      </w:pPr>
    </w:p>
    <w:p w14:paraId="0B405D6F" w14:textId="4D449E25" w:rsidR="000B5B8B" w:rsidRDefault="000B5B8B" w:rsidP="006F0033">
      <w:pPr>
        <w:pStyle w:val="Contenido"/>
      </w:pPr>
    </w:p>
    <w:p w14:paraId="0AD784D7" w14:textId="7598D14C" w:rsidR="000B5B8B" w:rsidRDefault="000B5B8B" w:rsidP="006F0033">
      <w:pPr>
        <w:pStyle w:val="Contenido"/>
      </w:pP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0" w:name="_Toc106742326"/>
      <w:r>
        <w:lastRenderedPageBreak/>
        <w:t>Inserción de datos</w:t>
      </w:r>
      <w:bookmarkEnd w:id="10"/>
    </w:p>
    <w:p w14:paraId="4910B1DC" w14:textId="5F575CC3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Pr="00E27527">
        <w:t>proceso de importación</w:t>
      </w:r>
      <w:r w:rsidR="009E16BC">
        <w:t xml:space="preserve"> de datos</w:t>
      </w:r>
      <w:r w:rsidRPr="00E27527">
        <w:t>.</w:t>
      </w:r>
    </w:p>
    <w:p w14:paraId="370F0DC2" w14:textId="47701825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 datos</w:t>
      </w:r>
      <w:r w:rsidRPr="00E27527">
        <w:t>.</w:t>
      </w:r>
    </w:p>
    <w:p w14:paraId="2476AEEE" w14:textId="6FD62374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>
        <w:rPr>
          <w:lang w:val="es-419"/>
        </w:rPr>
        <w:t xml:space="preserve">los pasos a seguir para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4BF35ECA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>Un posible orden a seguir puede ser: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25923603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426C1C44" w:rsidR="007248F4" w:rsidRPr="003171D0" w:rsidRDefault="007248F4" w:rsidP="007248F4">
      <w:pPr>
        <w:pStyle w:val="Contenido"/>
        <w:numPr>
          <w:ilvl w:val="0"/>
          <w:numId w:val="1"/>
        </w:numPr>
      </w:pPr>
      <w:r>
        <w:t xml:space="preserve">Luego nos aparece una zona de </w:t>
      </w:r>
      <w:proofErr w:type="spellStart"/>
      <w:r w:rsidRPr="007248F4">
        <w:rPr>
          <w:b/>
          <w:bCs/>
        </w:rPr>
        <w:t>Export</w:t>
      </w:r>
      <w:proofErr w:type="spellEnd"/>
      <w:r w:rsidRPr="007248F4">
        <w:rPr>
          <w:b/>
          <w:bCs/>
        </w:rPr>
        <w:t>/</w:t>
      </w:r>
      <w:proofErr w:type="spellStart"/>
      <w:r w:rsidRPr="007248F4">
        <w:rPr>
          <w:b/>
          <w:bCs/>
        </w:rPr>
        <w:t>Import</w:t>
      </w:r>
      <w:proofErr w:type="spellEnd"/>
      <w:r>
        <w:rPr>
          <w:b/>
          <w:bCs/>
        </w:rPr>
        <w:t xml:space="preserve"> </w:t>
      </w:r>
      <w:r>
        <w:t xml:space="preserve">y hacemos </w:t>
      </w:r>
      <w:proofErr w:type="spellStart"/>
      <w:r>
        <w:t>click</w:t>
      </w:r>
      <w:proofErr w:type="spellEnd"/>
      <w:r>
        <w:t xml:space="preserve"> sobre el ícono de importar </w:t>
      </w:r>
      <w:r w:rsidRPr="00287A8A">
        <w:rPr>
          <w:sz w:val="22"/>
        </w:rPr>
        <w:t>(2)</w:t>
      </w:r>
      <w:r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EEF0549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6609B8">
        <w:rPr>
          <w:b w:val="0"/>
          <w:bCs/>
          <w:highlight w:val="white"/>
          <w:lang w:val="es-419"/>
        </w:rPr>
        <w:t>browse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1520817C">
            <wp:simplePos x="0" y="0"/>
            <wp:positionH relativeFrom="column">
              <wp:posOffset>1067806</wp:posOffset>
            </wp:positionH>
            <wp:positionV relativeFrom="paragraph">
              <wp:posOffset>0</wp:posOffset>
            </wp:positionV>
            <wp:extent cx="4281805" cy="2984500"/>
            <wp:effectExtent l="0" t="0" r="4445" b="635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241C06B2" w:rsidR="00287A8A" w:rsidRPr="00A84176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sectPr w:rsidR="00287A8A" w:rsidRPr="00A84176" w:rsidSect="000E3CF8">
      <w:headerReference w:type="default" r:id="rId43"/>
      <w:footerReference w:type="default" r:id="rId4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26D48" w14:textId="77777777" w:rsidR="00BE244D" w:rsidRDefault="00BE244D">
      <w:r>
        <w:separator/>
      </w:r>
    </w:p>
    <w:p w14:paraId="5FD7270A" w14:textId="77777777" w:rsidR="00BE244D" w:rsidRDefault="00BE244D"/>
  </w:endnote>
  <w:endnote w:type="continuationSeparator" w:id="0">
    <w:p w14:paraId="44858220" w14:textId="77777777" w:rsidR="00BE244D" w:rsidRDefault="00BE244D">
      <w:r>
        <w:continuationSeparator/>
      </w:r>
    </w:p>
    <w:p w14:paraId="50DDD92B" w14:textId="77777777" w:rsidR="00BE244D" w:rsidRDefault="00BE24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F81AB" w14:textId="77777777" w:rsidR="00BE244D" w:rsidRDefault="00BE244D">
      <w:r>
        <w:separator/>
      </w:r>
    </w:p>
    <w:p w14:paraId="3CCE5756" w14:textId="77777777" w:rsidR="00BE244D" w:rsidRDefault="00BE244D"/>
  </w:footnote>
  <w:footnote w:type="continuationSeparator" w:id="0">
    <w:p w14:paraId="40F4837A" w14:textId="77777777" w:rsidR="00BE244D" w:rsidRDefault="00BE244D">
      <w:r>
        <w:continuationSeparator/>
      </w:r>
    </w:p>
    <w:p w14:paraId="7F64AF6A" w14:textId="77777777" w:rsidR="00BE244D" w:rsidRDefault="00BE24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BAD"/>
    <w:rsid w:val="0002482E"/>
    <w:rsid w:val="00050324"/>
    <w:rsid w:val="0005358F"/>
    <w:rsid w:val="000747A0"/>
    <w:rsid w:val="0008690B"/>
    <w:rsid w:val="0009053A"/>
    <w:rsid w:val="00090874"/>
    <w:rsid w:val="000A0150"/>
    <w:rsid w:val="000A05E8"/>
    <w:rsid w:val="000A7E5A"/>
    <w:rsid w:val="000B5B8B"/>
    <w:rsid w:val="000C3875"/>
    <w:rsid w:val="000D61B4"/>
    <w:rsid w:val="000E3CF8"/>
    <w:rsid w:val="000E5401"/>
    <w:rsid w:val="000E63C9"/>
    <w:rsid w:val="00110F4F"/>
    <w:rsid w:val="001142EF"/>
    <w:rsid w:val="00125E2C"/>
    <w:rsid w:val="00130E9D"/>
    <w:rsid w:val="0014031B"/>
    <w:rsid w:val="00143C35"/>
    <w:rsid w:val="00150A6D"/>
    <w:rsid w:val="001571B9"/>
    <w:rsid w:val="0017466D"/>
    <w:rsid w:val="001836FF"/>
    <w:rsid w:val="00185B35"/>
    <w:rsid w:val="001C309A"/>
    <w:rsid w:val="001D78DF"/>
    <w:rsid w:val="001E353E"/>
    <w:rsid w:val="001E711E"/>
    <w:rsid w:val="001F2BC8"/>
    <w:rsid w:val="001F5F6B"/>
    <w:rsid w:val="00206B79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7A8A"/>
    <w:rsid w:val="002B0C4D"/>
    <w:rsid w:val="002B4ECE"/>
    <w:rsid w:val="002D4CFD"/>
    <w:rsid w:val="002F51F5"/>
    <w:rsid w:val="0030467D"/>
    <w:rsid w:val="00305A2F"/>
    <w:rsid w:val="003074D5"/>
    <w:rsid w:val="00312137"/>
    <w:rsid w:val="003171D0"/>
    <w:rsid w:val="00330359"/>
    <w:rsid w:val="003318B2"/>
    <w:rsid w:val="003370A8"/>
    <w:rsid w:val="0033762F"/>
    <w:rsid w:val="00345653"/>
    <w:rsid w:val="00360494"/>
    <w:rsid w:val="00366C7E"/>
    <w:rsid w:val="003776FD"/>
    <w:rsid w:val="00384EA3"/>
    <w:rsid w:val="003874B7"/>
    <w:rsid w:val="003A39A1"/>
    <w:rsid w:val="003C2191"/>
    <w:rsid w:val="003D3863"/>
    <w:rsid w:val="003D749F"/>
    <w:rsid w:val="004110DE"/>
    <w:rsid w:val="0044085A"/>
    <w:rsid w:val="00484F14"/>
    <w:rsid w:val="004A0D94"/>
    <w:rsid w:val="004B21A5"/>
    <w:rsid w:val="004C4DC4"/>
    <w:rsid w:val="004D1231"/>
    <w:rsid w:val="004D4425"/>
    <w:rsid w:val="004D61FA"/>
    <w:rsid w:val="004E30DB"/>
    <w:rsid w:val="004E5FEE"/>
    <w:rsid w:val="004F1AED"/>
    <w:rsid w:val="004F32D5"/>
    <w:rsid w:val="005037F0"/>
    <w:rsid w:val="00510296"/>
    <w:rsid w:val="00516A86"/>
    <w:rsid w:val="005275F6"/>
    <w:rsid w:val="00530C94"/>
    <w:rsid w:val="00544C0F"/>
    <w:rsid w:val="00572102"/>
    <w:rsid w:val="00586C84"/>
    <w:rsid w:val="005C2749"/>
    <w:rsid w:val="005F1BB0"/>
    <w:rsid w:val="005F3476"/>
    <w:rsid w:val="00621C11"/>
    <w:rsid w:val="00627EBA"/>
    <w:rsid w:val="00656C4D"/>
    <w:rsid w:val="006609B8"/>
    <w:rsid w:val="00662FAD"/>
    <w:rsid w:val="00681184"/>
    <w:rsid w:val="00685339"/>
    <w:rsid w:val="00685F36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6488"/>
    <w:rsid w:val="008554ED"/>
    <w:rsid w:val="00862FE4"/>
    <w:rsid w:val="0086389A"/>
    <w:rsid w:val="0087605E"/>
    <w:rsid w:val="00877DE6"/>
    <w:rsid w:val="008941AE"/>
    <w:rsid w:val="008A2A31"/>
    <w:rsid w:val="008A5BB1"/>
    <w:rsid w:val="008B1FEE"/>
    <w:rsid w:val="008B4F6E"/>
    <w:rsid w:val="008D7595"/>
    <w:rsid w:val="008E1746"/>
    <w:rsid w:val="00903C32"/>
    <w:rsid w:val="00906E1C"/>
    <w:rsid w:val="00916B16"/>
    <w:rsid w:val="009173B9"/>
    <w:rsid w:val="00933250"/>
    <w:rsid w:val="0093335D"/>
    <w:rsid w:val="0093613E"/>
    <w:rsid w:val="00936436"/>
    <w:rsid w:val="00942FF7"/>
    <w:rsid w:val="00943026"/>
    <w:rsid w:val="0096394F"/>
    <w:rsid w:val="00966B81"/>
    <w:rsid w:val="00977F79"/>
    <w:rsid w:val="009C7720"/>
    <w:rsid w:val="009D7868"/>
    <w:rsid w:val="009E03E4"/>
    <w:rsid w:val="009E16BC"/>
    <w:rsid w:val="009F3624"/>
    <w:rsid w:val="009F38A9"/>
    <w:rsid w:val="00A05F8D"/>
    <w:rsid w:val="00A23AFA"/>
    <w:rsid w:val="00A31B3E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C29F3"/>
    <w:rsid w:val="00AD4124"/>
    <w:rsid w:val="00AE5DD2"/>
    <w:rsid w:val="00AF082A"/>
    <w:rsid w:val="00B231E5"/>
    <w:rsid w:val="00B27EF6"/>
    <w:rsid w:val="00B403A9"/>
    <w:rsid w:val="00B4509C"/>
    <w:rsid w:val="00B65F75"/>
    <w:rsid w:val="00B725E3"/>
    <w:rsid w:val="00B83F5C"/>
    <w:rsid w:val="00B928EA"/>
    <w:rsid w:val="00BC2597"/>
    <w:rsid w:val="00BE21DA"/>
    <w:rsid w:val="00BE244D"/>
    <w:rsid w:val="00C02B87"/>
    <w:rsid w:val="00C100BE"/>
    <w:rsid w:val="00C4086D"/>
    <w:rsid w:val="00C73F73"/>
    <w:rsid w:val="00C75FFE"/>
    <w:rsid w:val="00C85B7A"/>
    <w:rsid w:val="00C910D9"/>
    <w:rsid w:val="00CA1896"/>
    <w:rsid w:val="00CB5B28"/>
    <w:rsid w:val="00CB7570"/>
    <w:rsid w:val="00CC460B"/>
    <w:rsid w:val="00CF5371"/>
    <w:rsid w:val="00D02297"/>
    <w:rsid w:val="00D0323A"/>
    <w:rsid w:val="00D0559F"/>
    <w:rsid w:val="00D064B5"/>
    <w:rsid w:val="00D077E9"/>
    <w:rsid w:val="00D35F2E"/>
    <w:rsid w:val="00D42CB7"/>
    <w:rsid w:val="00D5413D"/>
    <w:rsid w:val="00D570A9"/>
    <w:rsid w:val="00D70D02"/>
    <w:rsid w:val="00D72E8B"/>
    <w:rsid w:val="00D770C7"/>
    <w:rsid w:val="00D86945"/>
    <w:rsid w:val="00D90290"/>
    <w:rsid w:val="00D939E7"/>
    <w:rsid w:val="00DA2AE5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7527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52D27"/>
    <w:rsid w:val="00F61DB4"/>
    <w:rsid w:val="00F7154F"/>
    <w:rsid w:val="00F82FB3"/>
    <w:rsid w:val="00F83527"/>
    <w:rsid w:val="00FC6DA6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F3C59"/>
    <w:rsid w:val="004C14FE"/>
    <w:rsid w:val="0058068D"/>
    <w:rsid w:val="008B34BD"/>
    <w:rsid w:val="00B16F21"/>
    <w:rsid w:val="00BE6688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990</TotalTime>
  <Pages>18</Pages>
  <Words>1483</Words>
  <Characters>8161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89</cp:revision>
  <cp:lastPrinted>2022-06-09T14:13:00Z</cp:lastPrinted>
  <dcterms:created xsi:type="dcterms:W3CDTF">2022-06-07T17:51:00Z</dcterms:created>
  <dcterms:modified xsi:type="dcterms:W3CDTF">2022-06-22T01:40:00Z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