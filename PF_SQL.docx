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000000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55DADB" w14:textId="61E13357" w:rsidR="00CB7570" w:rsidRPr="00221F03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</w:pPr>
          <w:r w:rsidRPr="00221F03"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  <w:t>Índice</w:t>
          </w:r>
        </w:p>
        <w:p w14:paraId="177B807A" w14:textId="77777777" w:rsidR="00CB7570" w:rsidRPr="004A0D94" w:rsidRDefault="00CB7570" w:rsidP="00CB7570">
          <w:pPr>
            <w:rPr>
              <w:rFonts w:ascii="Century Gothic" w:hAnsi="Century Gothic"/>
              <w:lang w:eastAsia="es-AR"/>
            </w:rPr>
          </w:pPr>
        </w:p>
        <w:p w14:paraId="70EE20B9" w14:textId="294E67E0" w:rsidR="00387F01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r w:rsidRPr="004A0D94">
            <w:rPr>
              <w:rFonts w:ascii="Century Gothic" w:hAnsi="Century Gothic"/>
            </w:rPr>
            <w:fldChar w:fldCharType="begin"/>
          </w:r>
          <w:r w:rsidRPr="004A0D94">
            <w:rPr>
              <w:rFonts w:ascii="Century Gothic" w:hAnsi="Century Gothic"/>
            </w:rPr>
            <w:instrText xml:space="preserve"> TOC \o "1-3" \h \z \u </w:instrText>
          </w:r>
          <w:r w:rsidRPr="004A0D94">
            <w:rPr>
              <w:rFonts w:ascii="Century Gothic" w:hAnsi="Century Gothic"/>
            </w:rPr>
            <w:fldChar w:fldCharType="separate"/>
          </w:r>
          <w:hyperlink w:anchor="_Toc108261103" w:history="1">
            <w:r w:rsidR="00387F01" w:rsidRPr="0074337B">
              <w:rPr>
                <w:rStyle w:val="Hipervnculo"/>
                <w:noProof/>
              </w:rPr>
              <w:t>Introducción</w:t>
            </w:r>
            <w:r w:rsidR="00387F01">
              <w:rPr>
                <w:noProof/>
                <w:webHidden/>
              </w:rPr>
              <w:tab/>
            </w:r>
            <w:r w:rsidR="00387F01">
              <w:rPr>
                <w:noProof/>
                <w:webHidden/>
              </w:rPr>
              <w:fldChar w:fldCharType="begin"/>
            </w:r>
            <w:r w:rsidR="00387F01">
              <w:rPr>
                <w:noProof/>
                <w:webHidden/>
              </w:rPr>
              <w:instrText xml:space="preserve"> PAGEREF _Toc108261103 \h </w:instrText>
            </w:r>
            <w:r w:rsidR="00387F01">
              <w:rPr>
                <w:noProof/>
                <w:webHidden/>
              </w:rPr>
            </w:r>
            <w:r w:rsidR="00387F01"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3</w:t>
            </w:r>
            <w:r w:rsidR="00387F01">
              <w:rPr>
                <w:noProof/>
                <w:webHidden/>
              </w:rPr>
              <w:fldChar w:fldCharType="end"/>
            </w:r>
          </w:hyperlink>
        </w:p>
        <w:p w14:paraId="7A6A3B82" w14:textId="6A61C21B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04" w:history="1">
            <w:r w:rsidRPr="0074337B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9F66B" w14:textId="657B5B5E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05" w:history="1">
            <w:r w:rsidRPr="0074337B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F3B04" w14:textId="1CA0D1FE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06" w:history="1">
            <w:r w:rsidRPr="0074337B">
              <w:rPr>
                <w:rStyle w:val="Hipervnculo"/>
                <w:noProof/>
              </w:rPr>
              <w:t>Modelo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7E19E" w14:textId="2BBE2929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07" w:history="1">
            <w:r w:rsidRPr="0074337B">
              <w:rPr>
                <w:rStyle w:val="Hipervnculo"/>
                <w:noProof/>
              </w:rPr>
              <w:t>Diagrama de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74A15" w14:textId="157BFECD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08" w:history="1">
            <w:r w:rsidRPr="0074337B">
              <w:rPr>
                <w:rStyle w:val="Hipervnculo"/>
                <w:noProof/>
              </w:rPr>
              <w:t>Objetos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1DFBE" w14:textId="5799BEDC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09" w:history="1">
            <w:r w:rsidRPr="0074337B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16D3D" w14:textId="5651FD29" w:rsidR="00387F01" w:rsidRDefault="00387F0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10" w:history="1">
            <w:r w:rsidRPr="0074337B">
              <w:rPr>
                <w:rStyle w:val="Hipervnculo"/>
                <w:noProof/>
              </w:rPr>
              <w:t>Listado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A89C" w14:textId="56A389AC" w:rsidR="00387F01" w:rsidRDefault="00387F0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11" w:history="1">
            <w:r w:rsidRPr="0074337B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92E47" w14:textId="2D617358" w:rsidR="00387F01" w:rsidRDefault="00387F0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12" w:history="1">
            <w:r w:rsidRPr="0074337B">
              <w:rPr>
                <w:rStyle w:val="Hipervnculo"/>
                <w:noProof/>
              </w:rPr>
              <w:t>Script de creación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1502E" w14:textId="2E08CD69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13" w:history="1">
            <w:r w:rsidRPr="0074337B">
              <w:rPr>
                <w:rStyle w:val="Hipervnculo"/>
                <w:noProof/>
              </w:rPr>
              <w:t xml:space="preserve">Esquemas relacionales - </w:t>
            </w:r>
            <w:r w:rsidRPr="0074337B">
              <w:rPr>
                <w:rStyle w:val="Hipervnculo"/>
                <w:i/>
                <w:iCs/>
                <w:noProof/>
              </w:rPr>
              <w:t>Reverse Engineer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DCE40" w14:textId="49F4AB38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14" w:history="1">
            <w:r w:rsidRPr="0074337B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E4969" w14:textId="61476685" w:rsidR="00387F01" w:rsidRDefault="00387F0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15" w:history="1">
            <w:r w:rsidRPr="0074337B">
              <w:rPr>
                <w:rStyle w:val="Hipervnculo"/>
                <w:noProof/>
              </w:rPr>
              <w:t>Script de 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32B05" w14:textId="08ABE44E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16" w:history="1">
            <w:r w:rsidRPr="0074337B">
              <w:rPr>
                <w:rStyle w:val="Hipervnculo"/>
                <w:noProof/>
              </w:rPr>
              <w:t>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62B8B" w14:textId="65122C13" w:rsidR="00387F01" w:rsidRDefault="00387F0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17" w:history="1">
            <w:r w:rsidRPr="0074337B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14D56" w14:textId="632845B9" w:rsidR="00387F01" w:rsidRDefault="00387F0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18" w:history="1">
            <w:r w:rsidRPr="0074337B">
              <w:rPr>
                <w:rStyle w:val="Hipervnculo"/>
                <w:noProof/>
              </w:rPr>
              <w:t>Script de creación de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0ADEA" w14:textId="0F32F1C7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19" w:history="1">
            <w:r w:rsidRPr="0074337B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CC366" w14:textId="21F9703E" w:rsidR="00387F01" w:rsidRDefault="00387F0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20" w:history="1">
            <w:r w:rsidRPr="0074337B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0EE47" w14:textId="1CDC29EE" w:rsidR="00387F01" w:rsidRDefault="00387F0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21" w:history="1">
            <w:r w:rsidRPr="0074337B">
              <w:rPr>
                <w:rStyle w:val="Hipervnculo"/>
                <w:noProof/>
              </w:rPr>
              <w:t>Script de creación de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20BE8" w14:textId="754FB03C" w:rsidR="00387F01" w:rsidRDefault="00387F01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22" w:history="1">
            <w:r w:rsidRPr="0074337B">
              <w:rPr>
                <w:rStyle w:val="Hipervnculo"/>
                <w:noProof/>
              </w:rPr>
              <w:t>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FB5B2" w14:textId="737C278F" w:rsidR="00387F01" w:rsidRDefault="00387F0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23" w:history="1">
            <w:r w:rsidRPr="0074337B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A5584" w14:textId="7EDB399B" w:rsidR="00387F01" w:rsidRDefault="00387F01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8261124" w:history="1">
            <w:r w:rsidRPr="0074337B">
              <w:rPr>
                <w:rStyle w:val="Hipervnculo"/>
                <w:noProof/>
              </w:rPr>
              <w:t>Script de creación de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_Toc108261124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06F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49DB" w14:textId="3A7F795A" w:rsidR="00BC2597" w:rsidRPr="004A0D94" w:rsidRDefault="00CB7570">
          <w:pPr>
            <w:rPr>
              <w:rFonts w:ascii="Century Gothic" w:hAnsi="Century Gothic"/>
              <w:bCs/>
            </w:rPr>
          </w:pPr>
          <w:r w:rsidRPr="004A0D94">
            <w:rPr>
              <w:rFonts w:ascii="Century Gothic" w:hAnsi="Century Gothic"/>
              <w:bCs/>
            </w:rPr>
            <w:fldChar w:fldCharType="end"/>
          </w:r>
        </w:p>
        <w:p w14:paraId="43CCC147" w14:textId="3065598D" w:rsidR="004A0D94" w:rsidRDefault="004A0D94">
          <w:pPr>
            <w:rPr>
              <w:rFonts w:ascii="Century Gothic" w:hAnsi="Century Gothic"/>
              <w:bCs/>
            </w:rPr>
          </w:pPr>
        </w:p>
        <w:p w14:paraId="3B293982" w14:textId="77777777" w:rsidR="00EB3573" w:rsidRDefault="00EB3573">
          <w:pPr>
            <w:rPr>
              <w:rFonts w:ascii="Century Gothic" w:hAnsi="Century Gothic"/>
              <w:bCs/>
            </w:rPr>
          </w:pPr>
        </w:p>
        <w:p w14:paraId="0FB9B7F0" w14:textId="7A44BDBE" w:rsidR="00CB7570" w:rsidRPr="00586C84" w:rsidRDefault="00000000">
          <w:pPr>
            <w:rPr>
              <w:rFonts w:ascii="Century Gothic" w:hAnsi="Century Gothic"/>
            </w:rPr>
          </w:pP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8261103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</w:t>
      </w:r>
      <w:proofErr w:type="spellStart"/>
      <w:r w:rsidRPr="001836FF">
        <w:rPr>
          <w:szCs w:val="28"/>
        </w:rPr>
        <w:t>Stack</w:t>
      </w:r>
      <w:proofErr w:type="spellEnd"/>
      <w:r w:rsidRPr="001836FF">
        <w:rPr>
          <w:szCs w:val="28"/>
        </w:rPr>
        <w:t xml:space="preserve">” y para la misma realicé un proyecto de </w:t>
      </w:r>
      <w:proofErr w:type="spellStart"/>
      <w:r w:rsidRPr="001836FF">
        <w:rPr>
          <w:szCs w:val="28"/>
        </w:rPr>
        <w:t>ecommerce</w:t>
      </w:r>
      <w:proofErr w:type="spellEnd"/>
      <w:r w:rsidRPr="001836FF">
        <w:rPr>
          <w:szCs w:val="28"/>
        </w:rPr>
        <w:t>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8261104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 xml:space="preserve">, en la cual se implementará el modelo relacional para representar procesos basados en un modelo de negocio propio, con </w:t>
      </w:r>
      <w:proofErr w:type="spellStart"/>
      <w:r w:rsidR="001571B9" w:rsidRPr="004A0D94">
        <w:t>dataset</w:t>
      </w:r>
      <w:proofErr w:type="spellEnd"/>
      <w:r w:rsidR="001571B9" w:rsidRPr="004A0D94">
        <w:t xml:space="preserve"> ficticio</w:t>
      </w:r>
      <w:r>
        <w:t xml:space="preserve"> y derivado de un proyecto anterior de </w:t>
      </w:r>
      <w:proofErr w:type="spellStart"/>
      <w:r>
        <w:t>ecommer</w:t>
      </w:r>
      <w:r w:rsidR="00685F36">
        <w:t>ce</w:t>
      </w:r>
      <w:proofErr w:type="spellEnd"/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8261105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8261106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8261107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1F7C7B47" w14:textId="3D0D82D1" w:rsidR="00F30B45" w:rsidRDefault="00F30B45" w:rsidP="00F30B45">
      <w:pPr>
        <w:pStyle w:val="Ttulo1"/>
      </w:pPr>
      <w:bookmarkStart w:id="5" w:name="_Toc108261108"/>
      <w:r>
        <w:lastRenderedPageBreak/>
        <w:t>Objetos de la base de datos</w:t>
      </w:r>
      <w:bookmarkEnd w:id="5"/>
    </w:p>
    <w:p w14:paraId="70C50F82" w14:textId="1ACD5FEC" w:rsidR="00F30B45" w:rsidRDefault="00F30B45" w:rsidP="00F30B45">
      <w:pPr>
        <w:pStyle w:val="Contenido"/>
      </w:pPr>
      <w:r>
        <w:t xml:space="preserve">A lo largo de esta documentación se irán describiendo los distintos objetos de la base de datos </w:t>
      </w:r>
      <w:proofErr w:type="spellStart"/>
      <w:r w:rsidRPr="00685F36">
        <w:rPr>
          <w:b/>
          <w:bCs/>
        </w:rPr>
        <w:t>mammoth</w:t>
      </w:r>
      <w:proofErr w:type="spellEnd"/>
      <w:r w:rsidR="004F3996">
        <w:rPr>
          <w:b/>
          <w:bCs/>
        </w:rPr>
        <w:t xml:space="preserve"> </w:t>
      </w:r>
      <w:r w:rsidR="004F3996" w:rsidRPr="004F3996">
        <w:t>junto a sus scripts</w:t>
      </w:r>
      <w:r w:rsidR="004B706A" w:rsidRPr="004F3996">
        <w:t xml:space="preserve"> </w:t>
      </w:r>
      <w:r w:rsidR="004F3996">
        <w:t>correspondientes</w:t>
      </w:r>
      <w:r w:rsidR="004B706A">
        <w:t xml:space="preserve">. </w:t>
      </w:r>
      <w:r w:rsidR="004B706A" w:rsidRPr="004F3996">
        <w:rPr>
          <w:b/>
          <w:bCs/>
        </w:rPr>
        <w:t>Para facilitar recrear la BD</w:t>
      </w:r>
      <w:r w:rsidR="004F3996">
        <w:t>,</w:t>
      </w:r>
      <w:r w:rsidR="004B706A">
        <w:t xml:space="preserve"> se adjunta </w:t>
      </w:r>
      <w:r w:rsidR="004F3996">
        <w:t>el</w:t>
      </w:r>
      <w:r w:rsidR="004B706A">
        <w:t xml:space="preserve"> script global </w:t>
      </w:r>
      <w:proofErr w:type="spellStart"/>
      <w:r w:rsidR="004B706A">
        <w:t>mammoth-DB.sql</w:t>
      </w:r>
      <w:proofErr w:type="spellEnd"/>
      <w:r w:rsidR="004B706A">
        <w:t xml:space="preserve"> </w:t>
      </w:r>
      <w:r w:rsidR="004F3996">
        <w:t>(dentro de la carpeta “scripts”),</w:t>
      </w:r>
      <w:r w:rsidR="004B706A">
        <w:t xml:space="preserve"> que </w:t>
      </w:r>
      <w:r w:rsidR="008B57F0">
        <w:t>reúne</w:t>
      </w:r>
      <w:r w:rsidR="004B706A">
        <w:t xml:space="preserve"> todas las sentencias</w:t>
      </w:r>
      <w:r w:rsidR="004F3996">
        <w:t xml:space="preserve"> en un único archivo</w:t>
      </w:r>
      <w:r w:rsidR="008B57F0">
        <w:t>.</w:t>
      </w:r>
    </w:p>
    <w:p w14:paraId="53E593AF" w14:textId="77777777" w:rsidR="002C1F09" w:rsidRDefault="002C1F09" w:rsidP="00F30B45">
      <w:pPr>
        <w:pStyle w:val="Contenido"/>
      </w:pPr>
    </w:p>
    <w:p w14:paraId="26266233" w14:textId="1ECF6D76" w:rsidR="00CB7570" w:rsidRDefault="00CB7570" w:rsidP="004A0D94">
      <w:pPr>
        <w:pStyle w:val="Ttulo1"/>
      </w:pPr>
      <w:bookmarkStart w:id="6" w:name="_Toc108261109"/>
      <w:r w:rsidRPr="00221F03">
        <w:t>T</w:t>
      </w:r>
      <w:r w:rsidR="008E1746" w:rsidRPr="00221F03">
        <w:t>ablas</w:t>
      </w:r>
      <w:bookmarkEnd w:id="6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 xml:space="preserve"> y luego la descripción de cada una de ellas</w:t>
      </w:r>
    </w:p>
    <w:p w14:paraId="16A97D8D" w14:textId="77777777" w:rsidR="003D749F" w:rsidRPr="008C20B1" w:rsidRDefault="003D749F" w:rsidP="003D749F">
      <w:pPr>
        <w:pStyle w:val="Contenido"/>
        <w:rPr>
          <w:szCs w:val="28"/>
        </w:rPr>
      </w:pPr>
    </w:p>
    <w:p w14:paraId="5B0DDFE2" w14:textId="76AD84C2" w:rsidR="00CB7570" w:rsidRDefault="00CB7570" w:rsidP="004A0D94">
      <w:pPr>
        <w:pStyle w:val="Ttulo2"/>
      </w:pPr>
      <w:bookmarkStart w:id="7" w:name="_Toc108261110"/>
      <w:r w:rsidRPr="00221F03">
        <w:t>Listado</w:t>
      </w:r>
      <w:bookmarkEnd w:id="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C1F09" w14:paraId="3A315DAD" w14:textId="77777777" w:rsidTr="008C20B1">
        <w:tc>
          <w:tcPr>
            <w:tcW w:w="5012" w:type="dxa"/>
          </w:tcPr>
          <w:p w14:paraId="07BD3D45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user</w:t>
            </w:r>
            <w:proofErr w:type="spellEnd"/>
          </w:p>
          <w:p w14:paraId="01E43FF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subscription</w:t>
            </w:r>
            <w:proofErr w:type="spellEnd"/>
          </w:p>
          <w:p w14:paraId="2C7757B4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topic</w:t>
            </w:r>
            <w:proofErr w:type="spellEnd"/>
          </w:p>
          <w:p w14:paraId="796C4DD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favorite</w:t>
            </w:r>
          </w:p>
          <w:p w14:paraId="4AF3EDFA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iva_category</w:t>
            </w:r>
            <w:proofErr w:type="spellEnd"/>
          </w:p>
          <w:p w14:paraId="0AFD6FC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address</w:t>
            </w:r>
            <w:proofErr w:type="spellEnd"/>
          </w:p>
          <w:p w14:paraId="37B6FF76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city</w:t>
            </w:r>
            <w:proofErr w:type="spellEnd"/>
          </w:p>
          <w:p w14:paraId="0273329B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province</w:t>
            </w:r>
            <w:proofErr w:type="spellEnd"/>
          </w:p>
          <w:p w14:paraId="18690488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country</w:t>
            </w:r>
          </w:p>
          <w:p w14:paraId="0FDF8CE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</w:t>
            </w:r>
            <w:proofErr w:type="spellEnd"/>
          </w:p>
          <w:p w14:paraId="0E2E67C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cart_detail</w:t>
            </w:r>
            <w:proofErr w:type="spellEnd"/>
          </w:p>
          <w:p w14:paraId="6090CCDD" w14:textId="4D49945C" w:rsidR="002C1F09" w:rsidRP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product</w:t>
            </w:r>
            <w:proofErr w:type="spellEnd"/>
          </w:p>
        </w:tc>
        <w:tc>
          <w:tcPr>
            <w:tcW w:w="5012" w:type="dxa"/>
          </w:tcPr>
          <w:p w14:paraId="283838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category</w:t>
            </w:r>
            <w:proofErr w:type="spellEnd"/>
          </w:p>
          <w:p w14:paraId="0FE60EA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brand</w:t>
            </w:r>
            <w:proofErr w:type="spellEnd"/>
          </w:p>
          <w:p w14:paraId="07CD85B3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provider</w:t>
            </w:r>
            <w:proofErr w:type="spellEnd"/>
          </w:p>
          <w:p w14:paraId="728ED3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stock</w:t>
            </w:r>
          </w:p>
          <w:p w14:paraId="6C5E880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</w:t>
            </w:r>
            <w:proofErr w:type="spellEnd"/>
          </w:p>
          <w:p w14:paraId="01944FA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order_detail</w:t>
            </w:r>
            <w:proofErr w:type="spellEnd"/>
          </w:p>
          <w:p w14:paraId="31BF8F0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delivery_type</w:t>
            </w:r>
            <w:proofErr w:type="spellEnd"/>
          </w:p>
          <w:p w14:paraId="1CDFF57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invoice</w:t>
            </w:r>
            <w:proofErr w:type="spellEnd"/>
          </w:p>
          <w:p w14:paraId="56D7978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payment_method</w:t>
            </w:r>
            <w:proofErr w:type="spellEnd"/>
          </w:p>
          <w:p w14:paraId="27DBE879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card_payment</w:t>
            </w:r>
            <w:proofErr w:type="spellEnd"/>
          </w:p>
          <w:p w14:paraId="3A723962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card_issuer</w:t>
            </w:r>
            <w:proofErr w:type="spellEnd"/>
          </w:p>
          <w:p w14:paraId="2E101639" w14:textId="38B8CCFB" w:rsidR="002C1F09" w:rsidRP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date</w:t>
            </w:r>
          </w:p>
        </w:tc>
      </w:tr>
    </w:tbl>
    <w:p w14:paraId="79CAF3A5" w14:textId="77777777" w:rsidR="002C1F09" w:rsidRPr="002C1F09" w:rsidRDefault="002C1F09" w:rsidP="002C1F09"/>
    <w:p w14:paraId="2B004374" w14:textId="651B03B5" w:rsidR="004A0D94" w:rsidRDefault="00CB7570" w:rsidP="008D7595">
      <w:pPr>
        <w:pStyle w:val="Ttulo2"/>
      </w:pPr>
      <w:bookmarkStart w:id="8" w:name="_Toc108261111"/>
      <w:r w:rsidRPr="00221F03">
        <w:lastRenderedPageBreak/>
        <w:t>Descripción</w:t>
      </w:r>
      <w:bookmarkEnd w:id="8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0619A83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F016" w14:textId="394B99B0" w:rsidR="00BE21DA" w:rsidRDefault="00BE21DA" w:rsidP="008D7595"/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32E98E37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1988" w14:textId="6A770403" w:rsidR="00B27EF6" w:rsidRDefault="00B27EF6" w:rsidP="008D7595">
      <w:r w:rsidRPr="00B27EF6">
        <w:rPr>
          <w:noProof/>
        </w:rPr>
        <w:drawing>
          <wp:inline distT="0" distB="0" distL="0" distR="0" wp14:anchorId="2F4E6024" wp14:editId="1FEFFB62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47EF" w14:textId="4B3AF42F" w:rsidR="00110F4F" w:rsidRPr="0065336B" w:rsidRDefault="00110F4F" w:rsidP="00110F4F">
      <w:pPr>
        <w:pStyle w:val="Ttulo1"/>
        <w:rPr>
          <w:sz w:val="36"/>
          <w:szCs w:val="36"/>
        </w:rPr>
      </w:pPr>
    </w:p>
    <w:p w14:paraId="13A894CB" w14:textId="7968E017" w:rsidR="00110F4F" w:rsidRDefault="00110F4F" w:rsidP="00B7640E">
      <w:pPr>
        <w:pStyle w:val="Ttulo2"/>
      </w:pPr>
      <w:bookmarkStart w:id="9" w:name="_Toc108261112"/>
      <w:r>
        <w:t xml:space="preserve">Script de creación de </w:t>
      </w:r>
      <w:r w:rsidR="00B7640E">
        <w:t>tablas</w:t>
      </w:r>
      <w:bookmarkEnd w:id="9"/>
    </w:p>
    <w:p w14:paraId="08056D4D" w14:textId="58DCA8DE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</w:t>
      </w:r>
      <w:r w:rsidR="00A451BB">
        <w:t>de tablas</w:t>
      </w:r>
      <w:r>
        <w:t xml:space="preserve"> en </w:t>
      </w:r>
      <w:r w:rsidR="00A451BB">
        <w:t>el</w:t>
      </w:r>
      <w:r w:rsidR="004E1866">
        <w:t xml:space="preserve"> </w:t>
      </w:r>
      <w:r>
        <w:t xml:space="preserve">archivo de extensión </w:t>
      </w:r>
      <w:proofErr w:type="spellStart"/>
      <w:r>
        <w:t>sql</w:t>
      </w:r>
      <w:proofErr w:type="spellEnd"/>
      <w:r w:rsidR="002328F4">
        <w:t xml:space="preserve"> </w:t>
      </w:r>
      <w:r w:rsidR="00A451BB">
        <w:t xml:space="preserve">llamado </w:t>
      </w:r>
      <w:proofErr w:type="spellStart"/>
      <w:r w:rsidR="002328F4">
        <w:t>mammoth-CREATE.sql</w:t>
      </w:r>
      <w:proofErr w:type="spellEnd"/>
      <w:r w:rsidR="00A451BB">
        <w:t>,</w:t>
      </w:r>
      <w:r w:rsidR="00805273">
        <w:t xml:space="preserve"> dentro de la carpeta “scripts</w:t>
      </w:r>
      <w:r w:rsidR="0065336B">
        <w:t>/single-scripts</w:t>
      </w:r>
      <w:r w:rsidR="00805273">
        <w:t>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03A1BC33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10" w:name="_Toc108261113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 xml:space="preserve">Reverse </w:t>
      </w:r>
      <w:proofErr w:type="spellStart"/>
      <w:r w:rsidR="0008690B" w:rsidRPr="0008690B">
        <w:rPr>
          <w:i/>
          <w:iCs/>
          <w:sz w:val="36"/>
          <w:szCs w:val="36"/>
        </w:rPr>
        <w:t>Engineer</w:t>
      </w:r>
      <w:bookmarkEnd w:id="10"/>
      <w:proofErr w:type="spellEnd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proofErr w:type="spellStart"/>
      <w:r>
        <w:rPr>
          <w:i/>
          <w:iCs/>
        </w:rPr>
        <w:t>diagram-mammoth.mwb</w:t>
      </w:r>
      <w:proofErr w:type="spellEnd"/>
      <w:r>
        <w:t xml:space="preserve"> </w:t>
      </w:r>
      <w:r w:rsidR="00FC6DA6">
        <w:t>(dentro de la carpeta “</w:t>
      </w:r>
      <w:proofErr w:type="spellStart"/>
      <w:r w:rsidR="00FC6DA6">
        <w:t>diagrams</w:t>
      </w:r>
      <w:proofErr w:type="spellEnd"/>
      <w:r w:rsidR="00FC6DA6">
        <w:t xml:space="preserve">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</w:t>
      </w:r>
      <w:proofErr w:type="spellStart"/>
      <w:r w:rsidRPr="00FC6DA6">
        <w:rPr>
          <w:b/>
          <w:bCs/>
        </w:rPr>
        <w:t>Workbench</w:t>
      </w:r>
      <w:proofErr w:type="spellEnd"/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0F0183C6" w:rsidR="007508A6" w:rsidRDefault="007508A6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4C91115E" w:rsidR="000B5B8B" w:rsidRDefault="000B5B8B" w:rsidP="006F0033">
      <w:pPr>
        <w:pStyle w:val="Contenido"/>
      </w:pPr>
    </w:p>
    <w:p w14:paraId="0B405D6F" w14:textId="7DCA2A1F" w:rsidR="000B5B8B" w:rsidRDefault="000B5B8B" w:rsidP="006F0033">
      <w:pPr>
        <w:pStyle w:val="Contenido"/>
      </w:pPr>
    </w:p>
    <w:p w14:paraId="0AD784D7" w14:textId="4FBEEECE" w:rsidR="000B5B8B" w:rsidRDefault="00BC347D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322F649F">
            <wp:simplePos x="0" y="0"/>
            <wp:positionH relativeFrom="column">
              <wp:posOffset>-935990</wp:posOffset>
            </wp:positionH>
            <wp:positionV relativeFrom="paragraph">
              <wp:posOffset>361315</wp:posOffset>
            </wp:positionV>
            <wp:extent cx="8237855" cy="6334125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85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23A54" w14:textId="5B14BC34" w:rsidR="006F0033" w:rsidRDefault="006F0033" w:rsidP="006F0033">
      <w:pPr>
        <w:pStyle w:val="Contenido"/>
      </w:pPr>
    </w:p>
    <w:p w14:paraId="45850FAD" w14:textId="0E166B00" w:rsidR="000B5B8B" w:rsidRPr="000B5B8B" w:rsidRDefault="000B5B8B" w:rsidP="000B5B8B"/>
    <w:p w14:paraId="0D1387C4" w14:textId="414C167C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1EEB5364" w:rsidR="000B5B8B" w:rsidRDefault="000B5B8B" w:rsidP="000B5B8B">
      <w:pPr>
        <w:jc w:val="center"/>
      </w:pPr>
    </w:p>
    <w:p w14:paraId="44EAE2DE" w14:textId="020E39B1" w:rsidR="000B5B8B" w:rsidRDefault="000B5B8B" w:rsidP="000B5B8B">
      <w:pPr>
        <w:jc w:val="center"/>
      </w:pPr>
    </w:p>
    <w:p w14:paraId="533887A8" w14:textId="6009E3B0" w:rsidR="000B5B8B" w:rsidRDefault="000B5B8B" w:rsidP="000B5B8B">
      <w:pPr>
        <w:pStyle w:val="Ttulo1"/>
      </w:pPr>
      <w:bookmarkStart w:id="11" w:name="_Toc108261114"/>
      <w:r>
        <w:lastRenderedPageBreak/>
        <w:t>Inserción de datos</w:t>
      </w:r>
      <w:bookmarkEnd w:id="11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proofErr w:type="spellStart"/>
      <w:r w:rsidRPr="00E27527">
        <w:t>proce</w:t>
      </w:r>
      <w:r w:rsidR="00F24417">
        <w:t>dimineto</w:t>
      </w:r>
      <w:proofErr w:type="spellEnd"/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</w:t>
      </w:r>
      <w:proofErr w:type="spellStart"/>
      <w:r w:rsidRPr="00E27527">
        <w:t>csv</w:t>
      </w:r>
      <w:proofErr w:type="spellEnd"/>
      <w:r w:rsidRPr="00E27527">
        <w:t xml:space="preserve"> del mismo nombre alojado dentro de la ruta “data/</w:t>
      </w:r>
      <w:proofErr w:type="spellStart"/>
      <w:r w:rsidR="005B78FB">
        <w:t>csv_</w:t>
      </w:r>
      <w:r w:rsidRPr="00E27527">
        <w:t>import</w:t>
      </w:r>
      <w:r w:rsidR="00F61DB4">
        <w:t>s</w:t>
      </w:r>
      <w:proofErr w:type="spellEnd"/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proofErr w:type="spellStart"/>
      <w:r w:rsidRPr="00FC6DA6">
        <w:rPr>
          <w:b/>
          <w:bCs/>
          <w:lang w:val="es-419"/>
        </w:rPr>
        <w:t>mammoth</w:t>
      </w:r>
      <w:proofErr w:type="spellEnd"/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proofErr w:type="spellStart"/>
      <w:r w:rsidR="00FC6DA6" w:rsidRPr="00FC6DA6">
        <w:rPr>
          <w:b/>
          <w:bCs/>
          <w:lang w:val="es-419"/>
        </w:rPr>
        <w:t>Workbench</w:t>
      </w:r>
      <w:proofErr w:type="spellEnd"/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iva_category</w:t>
            </w:r>
            <w:proofErr w:type="spellEnd"/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province</w:t>
            </w:r>
            <w:proofErr w:type="spellEnd"/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city</w:t>
            </w:r>
            <w:proofErr w:type="spellEnd"/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address</w:t>
            </w:r>
            <w:proofErr w:type="spellEnd"/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user</w:t>
            </w:r>
            <w:proofErr w:type="spellEnd"/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category</w:t>
            </w:r>
            <w:proofErr w:type="spellEnd"/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brand</w:t>
            </w:r>
            <w:proofErr w:type="spellEnd"/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provider</w:t>
            </w:r>
            <w:proofErr w:type="spellEnd"/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product</w:t>
            </w:r>
            <w:proofErr w:type="spellEnd"/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 w:rsidR="00017BAD">
              <w:rPr>
                <w:lang w:val="es-419"/>
              </w:rPr>
              <w:t>topic</w:t>
            </w:r>
            <w:proofErr w:type="spellEnd"/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subscription</w:t>
            </w:r>
            <w:proofErr w:type="spellEnd"/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</w:t>
            </w:r>
            <w:proofErr w:type="spellEnd"/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cart_detail</w:t>
            </w:r>
            <w:proofErr w:type="spellEnd"/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delivery_type</w:t>
            </w:r>
            <w:proofErr w:type="spellEnd"/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</w:t>
            </w:r>
            <w:proofErr w:type="spellEnd"/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order_detail</w:t>
            </w:r>
            <w:proofErr w:type="spellEnd"/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payment_method</w:t>
            </w:r>
            <w:proofErr w:type="spellEnd"/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invoice</w:t>
            </w:r>
            <w:proofErr w:type="spellEnd"/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card_issuer</w:t>
            </w:r>
            <w:proofErr w:type="spellEnd"/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card_payment</w:t>
            </w:r>
            <w:proofErr w:type="spellEnd"/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proofErr w:type="spellStart"/>
      <w:r>
        <w:t>iva_category</w:t>
      </w:r>
      <w:proofErr w:type="spellEnd"/>
      <w:r>
        <w:t xml:space="preserve">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proofErr w:type="spellStart"/>
      <w:r w:rsidR="007248F4" w:rsidRPr="007248F4">
        <w:rPr>
          <w:b/>
          <w:bCs/>
        </w:rPr>
        <w:t>Export</w:t>
      </w:r>
      <w:proofErr w:type="spellEnd"/>
      <w:r w:rsidR="007248F4" w:rsidRPr="007248F4">
        <w:rPr>
          <w:b/>
          <w:bCs/>
        </w:rPr>
        <w:t>/</w:t>
      </w:r>
      <w:proofErr w:type="spellStart"/>
      <w:r w:rsidR="007248F4" w:rsidRPr="007248F4">
        <w:rPr>
          <w:b/>
          <w:bCs/>
        </w:rPr>
        <w:t>Import</w:t>
      </w:r>
      <w:proofErr w:type="spellEnd"/>
      <w:r w:rsidR="007248F4">
        <w:rPr>
          <w:b/>
          <w:bCs/>
        </w:rPr>
        <w:t xml:space="preserve"> </w:t>
      </w:r>
      <w:r w:rsidR="007248F4">
        <w:t xml:space="preserve">y hacemos </w:t>
      </w:r>
      <w:proofErr w:type="spellStart"/>
      <w:r w:rsidR="007248F4">
        <w:t>click</w:t>
      </w:r>
      <w:proofErr w:type="spellEnd"/>
      <w:r w:rsidR="007248F4">
        <w:t xml:space="preserve">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proofErr w:type="spellStart"/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proofErr w:type="spellEnd"/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>se nos abre el siguiente menú en donde escogemos la primera de las opciones y seleccionamos la tabla de destino correspondiente en donde se van a insertar los datos (</w:t>
      </w:r>
      <w:proofErr w:type="spellStart"/>
      <w:r>
        <w:rPr>
          <w:b w:val="0"/>
          <w:bCs/>
        </w:rPr>
        <w:t>iva_category</w:t>
      </w:r>
      <w:proofErr w:type="spellEnd"/>
      <w:r>
        <w:rPr>
          <w:b w:val="0"/>
          <w:bCs/>
        </w:rPr>
        <w:t xml:space="preserve">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proofErr w:type="spellStart"/>
      <w:r w:rsidRPr="0096394F">
        <w:rPr>
          <w:highlight w:val="white"/>
          <w:lang w:val="es-419"/>
        </w:rPr>
        <w:t>Source</w:t>
      </w:r>
      <w:proofErr w:type="spellEnd"/>
      <w:r w:rsidRPr="0096394F">
        <w:rPr>
          <w:bCs/>
          <w:highlight w:val="white"/>
          <w:lang w:val="es-419"/>
        </w:rPr>
        <w:t xml:space="preserve"> / </w:t>
      </w:r>
      <w:proofErr w:type="spellStart"/>
      <w:r>
        <w:rPr>
          <w:bCs/>
          <w:highlight w:val="white"/>
          <w:lang w:val="es-419"/>
        </w:rPr>
        <w:t>Dest</w:t>
      </w:r>
      <w:proofErr w:type="spellEnd"/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2" w:name="_Toc108261115"/>
      <w:r>
        <w:lastRenderedPageBreak/>
        <w:t>Script de inserción de datos</w:t>
      </w:r>
      <w:bookmarkEnd w:id="12"/>
    </w:p>
    <w:p w14:paraId="489FB678" w14:textId="228C0967" w:rsidR="00CA7366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</w:t>
      </w:r>
      <w:r w:rsidR="00DB196D">
        <w:rPr>
          <w:b/>
          <w:bCs/>
          <w:i/>
          <w:iCs/>
          <w:lang w:val="es-419"/>
        </w:rPr>
        <w:t>población</w:t>
      </w:r>
      <w:r w:rsidR="005B78FB">
        <w:rPr>
          <w:b/>
          <w:bCs/>
          <w:i/>
          <w:iCs/>
          <w:lang w:val="es-419"/>
        </w:rPr>
        <w:t xml:space="preserve">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proofErr w:type="spellStart"/>
      <w:r w:rsidR="00843CCB" w:rsidRPr="00306A94">
        <w:t>mammoth-INSERT.sql</w:t>
      </w:r>
      <w:proofErr w:type="spellEnd"/>
      <w:r w:rsidR="00843CCB">
        <w:t xml:space="preserve"> y se encuentra dentro de la carpeta “scripts</w:t>
      </w:r>
      <w:r w:rsidR="00DB196D">
        <w:t>/single-scripts</w:t>
      </w:r>
      <w:r w:rsidR="00843CCB">
        <w:t>”.</w:t>
      </w:r>
      <w:r w:rsidR="00DB196D">
        <w:t xml:space="preserve"> Igualmente, como se mencionó más arriba, dichas sentencias de inserción se encuentran en el script global </w:t>
      </w:r>
      <w:proofErr w:type="spellStart"/>
      <w:r w:rsidR="00DB196D">
        <w:t>mammoth-DB.sql</w:t>
      </w:r>
      <w:proofErr w:type="spellEnd"/>
      <w:r w:rsidR="00DB196D">
        <w:t xml:space="preserve">, al igual que el resto de las sentencias </w:t>
      </w:r>
      <w:r w:rsidR="00AB5995">
        <w:t>que dan origen a los distintos objetos de nuestra BD</w:t>
      </w:r>
      <w:r w:rsidR="00DB196D">
        <w:t>.</w:t>
      </w:r>
    </w:p>
    <w:p w14:paraId="5EF21FA8" w14:textId="39BE8ABB" w:rsidR="00CA7366" w:rsidRDefault="00CA7366" w:rsidP="00CA7366">
      <w:pPr>
        <w:pStyle w:val="Ttulo1"/>
      </w:pPr>
      <w:bookmarkStart w:id="13" w:name="_Toc108261116"/>
      <w:r>
        <w:t>Vistas</w:t>
      </w:r>
      <w:bookmarkEnd w:id="13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</w:t>
      </w:r>
      <w:proofErr w:type="spellStart"/>
      <w:r w:rsidR="008B27CF">
        <w:t>queries</w:t>
      </w:r>
      <w:proofErr w:type="spellEnd"/>
      <w:r w:rsidR="008B27CF">
        <w:t xml:space="preserve">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user_list</w:t>
            </w:r>
            <w:proofErr w:type="spellEnd"/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favorite_rank</w:t>
            </w:r>
            <w:proofErr w:type="spellEnd"/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subscription_by_topic</w:t>
            </w:r>
            <w:proofErr w:type="spellEnd"/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product_list</w:t>
            </w:r>
            <w:proofErr w:type="spellEnd"/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product_without_stock</w:t>
            </w:r>
            <w:proofErr w:type="spellEnd"/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provider_list</w:t>
            </w:r>
            <w:proofErr w:type="spellEnd"/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order_list</w:t>
            </w:r>
            <w:proofErr w:type="spellEnd"/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order_to_prepare</w:t>
            </w:r>
            <w:proofErr w:type="spellEnd"/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sales_by_day_of_week</w:t>
            </w:r>
            <w:proofErr w:type="spellEnd"/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sales_by_product_category</w:t>
            </w:r>
            <w:proofErr w:type="spellEnd"/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Pr="00DB196D" w:rsidRDefault="00017A76" w:rsidP="00017A76">
      <w:pPr>
        <w:pStyle w:val="Ttulo2"/>
        <w:rPr>
          <w:sz w:val="28"/>
          <w:szCs w:val="28"/>
        </w:rPr>
      </w:pPr>
    </w:p>
    <w:p w14:paraId="1328403F" w14:textId="41730906" w:rsidR="00017A76" w:rsidRDefault="00084B17" w:rsidP="00017A76">
      <w:pPr>
        <w:pStyle w:val="Ttulo2"/>
      </w:pPr>
      <w:bookmarkStart w:id="14" w:name="_Toc108261117"/>
      <w:r w:rsidRPr="00331CDB">
        <w:rPr>
          <w:noProof/>
        </w:rPr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>Descripción</w:t>
      </w:r>
      <w:bookmarkEnd w:id="14"/>
      <w:r w:rsidR="00017A76" w:rsidRPr="00221F03">
        <w:t xml:space="preserve"> </w:t>
      </w:r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26A6AEA1" w14:textId="4BD24857" w:rsidR="00017A76" w:rsidRDefault="00454E13" w:rsidP="00CA7366">
      <w:pPr>
        <w:pStyle w:val="Contenido"/>
      </w:pPr>
      <w:r w:rsidRPr="00454E1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6997BB5" wp14:editId="4695225F">
            <wp:simplePos x="0" y="0"/>
            <wp:positionH relativeFrom="column">
              <wp:posOffset>2253615</wp:posOffset>
            </wp:positionH>
            <wp:positionV relativeFrom="paragraph">
              <wp:posOffset>7219315</wp:posOffset>
            </wp:positionV>
            <wp:extent cx="1781175" cy="1076325"/>
            <wp:effectExtent l="0" t="0" r="9525" b="952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4624" behindDoc="0" locked="0" layoutInCell="1" allowOverlap="1" wp14:anchorId="05D06392" wp14:editId="32774B78">
            <wp:simplePos x="0" y="0"/>
            <wp:positionH relativeFrom="column">
              <wp:posOffset>786765</wp:posOffset>
            </wp:positionH>
            <wp:positionV relativeFrom="paragraph">
              <wp:posOffset>5567045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91008" behindDoc="0" locked="0" layoutInCell="1" allowOverlap="1" wp14:anchorId="58EE10CE" wp14:editId="0C52C418">
            <wp:simplePos x="0" y="0"/>
            <wp:positionH relativeFrom="column">
              <wp:posOffset>1396365</wp:posOffset>
            </wp:positionH>
            <wp:positionV relativeFrom="paragraph">
              <wp:posOffset>3571240</wp:posOffset>
            </wp:positionV>
            <wp:extent cx="3533775" cy="1964779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3600" behindDoc="0" locked="0" layoutInCell="1" allowOverlap="1" wp14:anchorId="1525B610" wp14:editId="11AB2103">
            <wp:simplePos x="0" y="0"/>
            <wp:positionH relativeFrom="column">
              <wp:posOffset>787400</wp:posOffset>
            </wp:positionH>
            <wp:positionV relativeFrom="paragraph">
              <wp:posOffset>1633855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89984" behindDoc="0" locked="0" layoutInCell="1" allowOverlap="1" wp14:anchorId="5BC571B0" wp14:editId="5D2E0CC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16217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6D714" w14:textId="7329F0D2" w:rsidR="00E25806" w:rsidRDefault="00E25806" w:rsidP="00CA7366">
      <w:pPr>
        <w:pStyle w:val="Contenido"/>
      </w:pPr>
    </w:p>
    <w:p w14:paraId="1D09247B" w14:textId="2B603C56" w:rsidR="00E25806" w:rsidRDefault="00E25806" w:rsidP="00CA7366">
      <w:pPr>
        <w:pStyle w:val="Contenido"/>
      </w:pPr>
    </w:p>
    <w:p w14:paraId="7F6E4F30" w14:textId="59B07667" w:rsidR="00E25806" w:rsidRDefault="00D074B1" w:rsidP="00CA7366">
      <w:pPr>
        <w:pStyle w:val="Contenido"/>
      </w:pPr>
      <w:r w:rsidRPr="00D074B1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3081300" wp14:editId="1EE54C86">
            <wp:simplePos x="0" y="0"/>
            <wp:positionH relativeFrom="column">
              <wp:posOffset>196215</wp:posOffset>
            </wp:positionH>
            <wp:positionV relativeFrom="paragraph">
              <wp:posOffset>6685915</wp:posOffset>
            </wp:positionV>
            <wp:extent cx="5887085" cy="134302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82816" behindDoc="0" locked="0" layoutInCell="1" allowOverlap="1" wp14:anchorId="4FC8E1B5" wp14:editId="25339344">
            <wp:simplePos x="0" y="0"/>
            <wp:positionH relativeFrom="column">
              <wp:posOffset>777240</wp:posOffset>
            </wp:positionH>
            <wp:positionV relativeFrom="paragraph">
              <wp:posOffset>4528820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F6" w:rsidRPr="004071F6">
        <w:rPr>
          <w:noProof/>
        </w:rPr>
        <w:drawing>
          <wp:anchor distT="0" distB="0" distL="114300" distR="114300" simplePos="0" relativeHeight="251693056" behindDoc="0" locked="0" layoutInCell="1" allowOverlap="1" wp14:anchorId="5ECB903D" wp14:editId="37DD9EC9">
            <wp:simplePos x="0" y="0"/>
            <wp:positionH relativeFrom="column">
              <wp:posOffset>-3810</wp:posOffset>
            </wp:positionH>
            <wp:positionV relativeFrom="paragraph">
              <wp:posOffset>2875915</wp:posOffset>
            </wp:positionV>
            <wp:extent cx="6371590" cy="1618615"/>
            <wp:effectExtent l="0" t="0" r="0" b="63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75648" behindDoc="0" locked="0" layoutInCell="1" allowOverlap="1" wp14:anchorId="6F61369B" wp14:editId="20BCDCA3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F414" w14:textId="2115BAEA" w:rsidR="00E25806" w:rsidRDefault="00E25806" w:rsidP="00CA7366">
      <w:pPr>
        <w:pStyle w:val="Contenido"/>
      </w:pPr>
    </w:p>
    <w:p w14:paraId="5670233F" w14:textId="1C590543" w:rsidR="00E25806" w:rsidRDefault="00E25806" w:rsidP="00CA7366">
      <w:pPr>
        <w:pStyle w:val="Contenido"/>
      </w:pPr>
    </w:p>
    <w:p w14:paraId="07DD9A33" w14:textId="65F2FB71" w:rsidR="00E25806" w:rsidRDefault="00E25806" w:rsidP="00CA7366">
      <w:pPr>
        <w:pStyle w:val="Contenido"/>
      </w:pPr>
    </w:p>
    <w:p w14:paraId="262223AA" w14:textId="3E5591C5" w:rsidR="00E25806" w:rsidRDefault="003632CA" w:rsidP="00CA7366">
      <w:pPr>
        <w:pStyle w:val="Contenido"/>
      </w:pPr>
      <w:r w:rsidRPr="003632CA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3C617C1" wp14:editId="5C121105">
            <wp:simplePos x="0" y="0"/>
            <wp:positionH relativeFrom="column">
              <wp:posOffset>462915</wp:posOffset>
            </wp:positionH>
            <wp:positionV relativeFrom="paragraph">
              <wp:posOffset>6666865</wp:posOffset>
            </wp:positionV>
            <wp:extent cx="5400675" cy="1941961"/>
            <wp:effectExtent l="0" t="0" r="0" b="127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40E">
        <w:rPr>
          <w:noProof/>
        </w:rPr>
        <w:drawing>
          <wp:anchor distT="0" distB="0" distL="114300" distR="114300" simplePos="0" relativeHeight="251677696" behindDoc="0" locked="0" layoutInCell="1" allowOverlap="1" wp14:anchorId="2137CE18" wp14:editId="2BC5793F">
            <wp:simplePos x="0" y="0"/>
            <wp:positionH relativeFrom="column">
              <wp:posOffset>776605</wp:posOffset>
            </wp:positionH>
            <wp:positionV relativeFrom="paragraph">
              <wp:posOffset>4250690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2CA">
        <w:rPr>
          <w:noProof/>
        </w:rPr>
        <w:drawing>
          <wp:anchor distT="0" distB="0" distL="114300" distR="114300" simplePos="0" relativeHeight="251695104" behindDoc="0" locked="0" layoutInCell="1" allowOverlap="1" wp14:anchorId="69468801" wp14:editId="2D781200">
            <wp:simplePos x="0" y="0"/>
            <wp:positionH relativeFrom="column">
              <wp:posOffset>-3810</wp:posOffset>
            </wp:positionH>
            <wp:positionV relativeFrom="paragraph">
              <wp:posOffset>2723515</wp:posOffset>
            </wp:positionV>
            <wp:extent cx="6371590" cy="152654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F9B" w:rsidRPr="00331CDB">
        <w:rPr>
          <w:noProof/>
        </w:rPr>
        <w:drawing>
          <wp:anchor distT="0" distB="0" distL="114300" distR="114300" simplePos="0" relativeHeight="251676672" behindDoc="0" locked="0" layoutInCell="1" allowOverlap="1" wp14:anchorId="0E794E46" wp14:editId="1BE02AED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4801235" cy="258508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A8B2" w14:textId="3921A192" w:rsidR="00E25806" w:rsidRDefault="00E25806" w:rsidP="00CA7366">
      <w:pPr>
        <w:pStyle w:val="Contenido"/>
      </w:pPr>
    </w:p>
    <w:p w14:paraId="325F6ABF" w14:textId="6C2A0394" w:rsidR="00E25806" w:rsidRDefault="0092682E" w:rsidP="00CA7366">
      <w:pPr>
        <w:pStyle w:val="Contenido"/>
      </w:pPr>
      <w:r w:rsidRPr="00B7640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AC42E1D" wp14:editId="4684E172">
            <wp:simplePos x="0" y="0"/>
            <wp:positionH relativeFrom="column">
              <wp:posOffset>796290</wp:posOffset>
            </wp:positionH>
            <wp:positionV relativeFrom="paragraph">
              <wp:posOffset>7031990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2E">
        <w:rPr>
          <w:noProof/>
        </w:rPr>
        <w:drawing>
          <wp:anchor distT="0" distB="0" distL="114300" distR="114300" simplePos="0" relativeHeight="251698176" behindDoc="0" locked="0" layoutInCell="1" allowOverlap="1" wp14:anchorId="742A9F94" wp14:editId="4444CDED">
            <wp:simplePos x="0" y="0"/>
            <wp:positionH relativeFrom="column">
              <wp:posOffset>2386965</wp:posOffset>
            </wp:positionH>
            <wp:positionV relativeFrom="paragraph">
              <wp:posOffset>5466715</wp:posOffset>
            </wp:positionV>
            <wp:extent cx="1543265" cy="1343212"/>
            <wp:effectExtent l="0" t="0" r="0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FD4" w:rsidRPr="00B7640E">
        <w:rPr>
          <w:noProof/>
        </w:rPr>
        <w:drawing>
          <wp:anchor distT="0" distB="0" distL="114300" distR="114300" simplePos="0" relativeHeight="251679744" behindDoc="0" locked="0" layoutInCell="1" allowOverlap="1" wp14:anchorId="027933A6" wp14:editId="08DA354F">
            <wp:simplePos x="0" y="0"/>
            <wp:positionH relativeFrom="column">
              <wp:posOffset>786765</wp:posOffset>
            </wp:positionH>
            <wp:positionV relativeFrom="paragraph">
              <wp:posOffset>3806825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FD4" w:rsidRPr="00556FD4">
        <w:rPr>
          <w:noProof/>
        </w:rPr>
        <w:drawing>
          <wp:anchor distT="0" distB="0" distL="114300" distR="114300" simplePos="0" relativeHeight="251697152" behindDoc="0" locked="0" layoutInCell="1" allowOverlap="1" wp14:anchorId="6EA01A8D" wp14:editId="42F9486E">
            <wp:simplePos x="0" y="0"/>
            <wp:positionH relativeFrom="column">
              <wp:posOffset>1024890</wp:posOffset>
            </wp:positionH>
            <wp:positionV relativeFrom="paragraph">
              <wp:posOffset>1980565</wp:posOffset>
            </wp:positionV>
            <wp:extent cx="4257675" cy="1802130"/>
            <wp:effectExtent l="0" t="0" r="9525" b="762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C1" w:rsidRPr="00B7640E">
        <w:rPr>
          <w:noProof/>
        </w:rPr>
        <w:drawing>
          <wp:anchor distT="0" distB="0" distL="114300" distR="114300" simplePos="0" relativeHeight="251678720" behindDoc="0" locked="0" layoutInCell="1" allowOverlap="1" wp14:anchorId="43DEFAAF" wp14:editId="508D2366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6A30" w14:textId="7FED1FF0" w:rsidR="00E25806" w:rsidRDefault="00E25806" w:rsidP="00CA7366">
      <w:pPr>
        <w:pStyle w:val="Contenido"/>
      </w:pPr>
    </w:p>
    <w:p w14:paraId="29053139" w14:textId="25D831B3" w:rsidR="00017A76" w:rsidRDefault="0092682E" w:rsidP="00CA7366">
      <w:pPr>
        <w:pStyle w:val="Contenido"/>
      </w:pPr>
      <w:r w:rsidRPr="0092682E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1F75A18" wp14:editId="36C6DF14">
            <wp:simplePos x="0" y="0"/>
            <wp:positionH relativeFrom="column">
              <wp:posOffset>2310765</wp:posOffset>
            </wp:positionH>
            <wp:positionV relativeFrom="paragraph">
              <wp:posOffset>0</wp:posOffset>
            </wp:positionV>
            <wp:extent cx="1733792" cy="1047896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FC54" w14:textId="6A1D5E9D" w:rsidR="009B6C64" w:rsidRDefault="009B6C64" w:rsidP="009B6C64">
      <w:pPr>
        <w:pStyle w:val="Ttulo2"/>
      </w:pPr>
      <w:bookmarkStart w:id="15" w:name="_Toc108261118"/>
      <w:r>
        <w:t>Script de creación de vistas</w:t>
      </w:r>
      <w:bookmarkEnd w:id="15"/>
    </w:p>
    <w:p w14:paraId="6115AC42" w14:textId="151EAD45" w:rsidR="009B6C64" w:rsidRDefault="0038098D" w:rsidP="009B6C64">
      <w:pPr>
        <w:pStyle w:val="Contenido"/>
      </w:pPr>
      <w:r>
        <w:t xml:space="preserve">El archivo que contiene la creación de vistas </w:t>
      </w:r>
      <w:r w:rsidR="009B6C64">
        <w:t xml:space="preserve">se llama </w:t>
      </w:r>
      <w:proofErr w:type="spellStart"/>
      <w:r w:rsidR="009B6C64" w:rsidRPr="00306A94">
        <w:t>mammoth-</w:t>
      </w:r>
      <w:r w:rsidR="009B6C64">
        <w:t>VIEWS</w:t>
      </w:r>
      <w:r w:rsidR="009B6C64" w:rsidRPr="00306A94">
        <w:t>.sql</w:t>
      </w:r>
      <w:proofErr w:type="spellEnd"/>
      <w:r w:rsidR="009B6C64">
        <w:t xml:space="preserve"> y se encuentra dentro de la carpeta “scripts</w:t>
      </w:r>
      <w:r w:rsidR="009D6EDD">
        <w:t>/single-scripts</w:t>
      </w:r>
      <w:r w:rsidR="009B6C64">
        <w:t>”.</w:t>
      </w:r>
    </w:p>
    <w:p w14:paraId="7DB22010" w14:textId="5C186DC9" w:rsidR="00BD68FA" w:rsidRDefault="00BD68FA" w:rsidP="00CA7366">
      <w:pPr>
        <w:pStyle w:val="Contenido"/>
      </w:pPr>
    </w:p>
    <w:p w14:paraId="303898E7" w14:textId="3C37EF4D" w:rsidR="00285B18" w:rsidRDefault="00285B18" w:rsidP="00285B18">
      <w:pPr>
        <w:pStyle w:val="Ttulo1"/>
      </w:pPr>
      <w:bookmarkStart w:id="16" w:name="_Toc108261119"/>
      <w:r>
        <w:t>Funciones</w:t>
      </w:r>
      <w:bookmarkEnd w:id="16"/>
    </w:p>
    <w:p w14:paraId="48E428BA" w14:textId="655B2A22" w:rsidR="00285B18" w:rsidRDefault="00285B18" w:rsidP="00285B18">
      <w:pPr>
        <w:pStyle w:val="Contenido"/>
      </w:pPr>
      <w:r>
        <w:t>Se crearon las siguientes funciones almacenadas a fin de obtener ciertos resultados personalizados</w:t>
      </w:r>
      <w:r w:rsidR="00F95430">
        <w:t xml:space="preserve"> que serán útiles tanto a la hora de consultar como insertar datos en la base de datos.</w:t>
      </w:r>
    </w:p>
    <w:p w14:paraId="55AD4FDB" w14:textId="77777777" w:rsidR="00F95430" w:rsidRDefault="00F95430" w:rsidP="00F95430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F95430" w14:paraId="1971B33F" w14:textId="77777777" w:rsidTr="00390D56">
        <w:tc>
          <w:tcPr>
            <w:tcW w:w="5012" w:type="dxa"/>
          </w:tcPr>
          <w:p w14:paraId="74DD6D61" w14:textId="3322163D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get_subtotal</w:t>
            </w:r>
            <w:proofErr w:type="spellEnd"/>
          </w:p>
        </w:tc>
        <w:tc>
          <w:tcPr>
            <w:tcW w:w="5012" w:type="dxa"/>
          </w:tcPr>
          <w:p w14:paraId="6DBA26DC" w14:textId="33EEA4F6" w:rsidR="00F95430" w:rsidRPr="004C033A" w:rsidRDefault="00F95430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Obtener el subtotal de una </w:t>
            </w:r>
            <w:r w:rsidR="00D845CB">
              <w:rPr>
                <w:i/>
                <w:iCs/>
              </w:rPr>
              <w:t>o</w:t>
            </w:r>
            <w:r>
              <w:rPr>
                <w:i/>
                <w:iCs/>
              </w:rPr>
              <w:t>rden</w:t>
            </w:r>
          </w:p>
        </w:tc>
      </w:tr>
      <w:tr w:rsidR="00F95430" w14:paraId="33B69105" w14:textId="77777777" w:rsidTr="00390D56">
        <w:tc>
          <w:tcPr>
            <w:tcW w:w="5012" w:type="dxa"/>
          </w:tcPr>
          <w:p w14:paraId="5C278264" w14:textId="77777777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get_order_amount</w:t>
            </w:r>
            <w:proofErr w:type="spellEnd"/>
          </w:p>
          <w:p w14:paraId="39F62BF6" w14:textId="6F80B968" w:rsidR="00F66215" w:rsidRDefault="00F66215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invoice_type</w:t>
            </w:r>
            <w:proofErr w:type="spellEnd"/>
          </w:p>
        </w:tc>
        <w:tc>
          <w:tcPr>
            <w:tcW w:w="5012" w:type="dxa"/>
          </w:tcPr>
          <w:p w14:paraId="36D0642D" w14:textId="77777777" w:rsidR="00F95430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importe total de una orden</w:t>
            </w:r>
          </w:p>
          <w:p w14:paraId="34015F6C" w14:textId="5D5775AF" w:rsidR="00F66215" w:rsidRPr="004C033A" w:rsidRDefault="00F66215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tipo de factura</w:t>
            </w:r>
          </w:p>
        </w:tc>
      </w:tr>
      <w:tr w:rsidR="00F95430" w14:paraId="27827D6E" w14:textId="77777777" w:rsidTr="00390D56">
        <w:tc>
          <w:tcPr>
            <w:tcW w:w="5012" w:type="dxa"/>
          </w:tcPr>
          <w:p w14:paraId="7DE63E09" w14:textId="62891E8F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next_invoice_n</w:t>
            </w:r>
            <w:proofErr w:type="spellEnd"/>
          </w:p>
        </w:tc>
        <w:tc>
          <w:tcPr>
            <w:tcW w:w="5012" w:type="dxa"/>
          </w:tcPr>
          <w:p w14:paraId="04E6DB94" w14:textId="7DDDA7C2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número de factura siguiente</w:t>
            </w:r>
          </w:p>
        </w:tc>
      </w:tr>
    </w:tbl>
    <w:p w14:paraId="5722654D" w14:textId="10C74CCA" w:rsidR="007A2842" w:rsidRPr="007A2842" w:rsidRDefault="007A2842" w:rsidP="007A2842">
      <w:pPr>
        <w:pStyle w:val="Ttulo2"/>
        <w:rPr>
          <w:sz w:val="28"/>
          <w:szCs w:val="28"/>
        </w:rPr>
      </w:pPr>
    </w:p>
    <w:p w14:paraId="48D99C34" w14:textId="6485C9C4" w:rsidR="007A2842" w:rsidRPr="007A2842" w:rsidRDefault="007A2842" w:rsidP="007A2842">
      <w:pPr>
        <w:pStyle w:val="Ttulo2"/>
      </w:pPr>
      <w:bookmarkStart w:id="17" w:name="_Toc108261120"/>
      <w:r w:rsidRPr="00B83F53">
        <w:rPr>
          <w:noProof/>
        </w:rPr>
        <w:drawing>
          <wp:anchor distT="0" distB="0" distL="114300" distR="114300" simplePos="0" relativeHeight="251686912" behindDoc="0" locked="0" layoutInCell="1" allowOverlap="1" wp14:anchorId="34856B48" wp14:editId="6D54A1AA">
            <wp:simplePos x="0" y="0"/>
            <wp:positionH relativeFrom="column">
              <wp:posOffset>224790</wp:posOffset>
            </wp:positionH>
            <wp:positionV relativeFrom="paragraph">
              <wp:posOffset>309880</wp:posOffset>
            </wp:positionV>
            <wp:extent cx="5857875" cy="21907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Descripción</w:t>
      </w:r>
      <w:bookmarkEnd w:id="17"/>
    </w:p>
    <w:p w14:paraId="756C4559" w14:textId="230A7DB8" w:rsidR="00F95430" w:rsidRDefault="00F95430" w:rsidP="007A2842">
      <w:pPr>
        <w:pStyle w:val="Ttulo2"/>
      </w:pPr>
    </w:p>
    <w:p w14:paraId="52658BA4" w14:textId="267E0952" w:rsidR="00B83F53" w:rsidRDefault="00B83F53" w:rsidP="00285B18">
      <w:pPr>
        <w:pStyle w:val="Contenido"/>
      </w:pPr>
    </w:p>
    <w:p w14:paraId="615C0D7A" w14:textId="635F1333" w:rsidR="0053205B" w:rsidRDefault="0053205B" w:rsidP="00285B18">
      <w:pPr>
        <w:pStyle w:val="Contenido"/>
      </w:pPr>
    </w:p>
    <w:p w14:paraId="48C7AA06" w14:textId="7E894222" w:rsidR="00D845CB" w:rsidRDefault="00D845CB" w:rsidP="00285B18">
      <w:pPr>
        <w:pStyle w:val="Contenido"/>
      </w:pPr>
    </w:p>
    <w:p w14:paraId="41C24A4D" w14:textId="16C94DD3" w:rsidR="0053205B" w:rsidRDefault="00F66215" w:rsidP="00285B18">
      <w:pPr>
        <w:pStyle w:val="Contenido"/>
      </w:pPr>
      <w:r w:rsidRPr="00B83F53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A22790" wp14:editId="3CD976C4">
            <wp:simplePos x="0" y="0"/>
            <wp:positionH relativeFrom="column">
              <wp:posOffset>243840</wp:posOffset>
            </wp:positionH>
            <wp:positionV relativeFrom="paragraph">
              <wp:posOffset>3618865</wp:posOffset>
            </wp:positionV>
            <wp:extent cx="5857875" cy="18192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6215">
        <w:rPr>
          <w:noProof/>
        </w:rPr>
        <w:drawing>
          <wp:anchor distT="0" distB="0" distL="114300" distR="114300" simplePos="0" relativeHeight="251700224" behindDoc="0" locked="0" layoutInCell="1" allowOverlap="1" wp14:anchorId="400C1CFF" wp14:editId="56CE824C">
            <wp:simplePos x="0" y="0"/>
            <wp:positionH relativeFrom="column">
              <wp:posOffset>234315</wp:posOffset>
            </wp:positionH>
            <wp:positionV relativeFrom="paragraph">
              <wp:posOffset>1790065</wp:posOffset>
            </wp:positionV>
            <wp:extent cx="5857875" cy="18192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rPr>
          <w:noProof/>
        </w:rPr>
        <w:drawing>
          <wp:anchor distT="0" distB="0" distL="114300" distR="114300" simplePos="0" relativeHeight="251687936" behindDoc="0" locked="0" layoutInCell="1" allowOverlap="1" wp14:anchorId="607335D6" wp14:editId="6EF9B2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857875" cy="17811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t xml:space="preserve"> </w:t>
      </w:r>
    </w:p>
    <w:p w14:paraId="4D722D9C" w14:textId="0A1B39E1" w:rsidR="00BC7F26" w:rsidRDefault="00BC7F26" w:rsidP="00BC7F26">
      <w:pPr>
        <w:pStyle w:val="Ttulo2"/>
      </w:pPr>
      <w:bookmarkStart w:id="18" w:name="_Toc108261121"/>
      <w:r>
        <w:t>Script de creación de funciones</w:t>
      </w:r>
      <w:bookmarkEnd w:id="18"/>
    </w:p>
    <w:p w14:paraId="304C8786" w14:textId="79712967" w:rsidR="00BC7F26" w:rsidRDefault="00BC7F26" w:rsidP="00BC7F26">
      <w:pPr>
        <w:pStyle w:val="Contenido"/>
      </w:pPr>
      <w:r>
        <w:t xml:space="preserve">El archivo que contiene la creación de funciones se llama </w:t>
      </w:r>
      <w:proofErr w:type="spellStart"/>
      <w:r w:rsidRPr="00306A94">
        <w:t>mammoth-</w:t>
      </w:r>
      <w:r>
        <w:t>FUNCTIONS</w:t>
      </w:r>
      <w:r w:rsidRPr="00306A94">
        <w:t>.sql</w:t>
      </w:r>
      <w:proofErr w:type="spellEnd"/>
      <w:r>
        <w:t xml:space="preserve"> y se encuentra dentro de la carpeta “scripts</w:t>
      </w:r>
      <w:r w:rsidR="0063263F">
        <w:t>/single-scripts</w:t>
      </w:r>
      <w:r>
        <w:t>”.</w:t>
      </w:r>
    </w:p>
    <w:p w14:paraId="594CD537" w14:textId="6654062A" w:rsidR="0053205B" w:rsidRDefault="0053205B" w:rsidP="00285B18">
      <w:pPr>
        <w:pStyle w:val="Contenido"/>
      </w:pPr>
    </w:p>
    <w:p w14:paraId="547BD932" w14:textId="49E98C93" w:rsidR="00E71D2F" w:rsidRDefault="00E71D2F" w:rsidP="00E71D2F">
      <w:pPr>
        <w:pStyle w:val="Ttulo1"/>
      </w:pPr>
      <w:bookmarkStart w:id="19" w:name="_Toc108261122"/>
      <w:r>
        <w:t>Procedimientos almacenados</w:t>
      </w:r>
      <w:bookmarkEnd w:id="19"/>
    </w:p>
    <w:p w14:paraId="2E48443B" w14:textId="3D016CE0" w:rsidR="00E71D2F" w:rsidRDefault="00E71D2F" w:rsidP="00E71D2F">
      <w:pPr>
        <w:pStyle w:val="Contenido"/>
      </w:pPr>
      <w:r>
        <w:t>Se crearon l</w:t>
      </w:r>
      <w:r>
        <w:t>o</w:t>
      </w:r>
      <w:r>
        <w:t xml:space="preserve">s siguientes </w:t>
      </w:r>
      <w:r>
        <w:t>procedimientos</w:t>
      </w:r>
      <w:r>
        <w:t xml:space="preserve"> almacenadas </w:t>
      </w:r>
      <w:r>
        <w:t>para obtener ciertas funcionalidades</w:t>
      </w:r>
      <w:r>
        <w:t xml:space="preserve"> personalizad</w:t>
      </w:r>
      <w:r>
        <w:t>a</w:t>
      </w:r>
      <w:r>
        <w:t xml:space="preserve">s que serán útiles </w:t>
      </w:r>
      <w:r>
        <w:t xml:space="preserve">en la operación de </w:t>
      </w:r>
      <w:r>
        <w:t>la base de datos.</w:t>
      </w:r>
    </w:p>
    <w:p w14:paraId="256E68F2" w14:textId="23E42523" w:rsidR="00E71D2F" w:rsidRDefault="00E71D2F" w:rsidP="00E71D2F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E71D2F" w14:paraId="32C13FE7" w14:textId="77777777" w:rsidTr="009C4EC9">
        <w:tc>
          <w:tcPr>
            <w:tcW w:w="5012" w:type="dxa"/>
          </w:tcPr>
          <w:p w14:paraId="17BCD9C4" w14:textId="7B19C5BF" w:rsidR="00E71D2F" w:rsidRDefault="00E71D2F" w:rsidP="009C4EC9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show_products_ordered_by_field</w:t>
            </w:r>
            <w:proofErr w:type="spellEnd"/>
          </w:p>
        </w:tc>
        <w:tc>
          <w:tcPr>
            <w:tcW w:w="5012" w:type="dxa"/>
          </w:tcPr>
          <w:p w14:paraId="42FB037A" w14:textId="2D47A207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</w:t>
            </w:r>
            <w:r>
              <w:rPr>
                <w:i/>
                <w:iCs/>
              </w:rPr>
              <w:t xml:space="preserve"> el listado de productos ordenados por un campo específico</w:t>
            </w:r>
          </w:p>
        </w:tc>
      </w:tr>
      <w:tr w:rsidR="00E71D2F" w14:paraId="7709819D" w14:textId="77777777" w:rsidTr="009C4EC9">
        <w:tc>
          <w:tcPr>
            <w:tcW w:w="5012" w:type="dxa"/>
          </w:tcPr>
          <w:p w14:paraId="0E15ED3A" w14:textId="2290D451" w:rsidR="00E71D2F" w:rsidRDefault="00E71D2F" w:rsidP="00E71D2F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delete_old_carts</w:t>
            </w:r>
            <w:proofErr w:type="spellEnd"/>
          </w:p>
        </w:tc>
        <w:tc>
          <w:tcPr>
            <w:tcW w:w="5012" w:type="dxa"/>
          </w:tcPr>
          <w:p w14:paraId="343F2F62" w14:textId="2709F28A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Borra los carritos antiguos</w:t>
            </w:r>
            <w:r>
              <w:rPr>
                <w:i/>
                <w:iCs/>
              </w:rPr>
              <w:t xml:space="preserve"> </w:t>
            </w:r>
          </w:p>
        </w:tc>
      </w:tr>
    </w:tbl>
    <w:p w14:paraId="3B7DC34F" w14:textId="62CAE74C" w:rsidR="0053205B" w:rsidRDefault="0053205B" w:rsidP="00285B18">
      <w:pPr>
        <w:pStyle w:val="Contenido"/>
      </w:pPr>
    </w:p>
    <w:p w14:paraId="1D184838" w14:textId="52BBADF2" w:rsidR="007A2842" w:rsidRDefault="007333D8" w:rsidP="007A2842">
      <w:pPr>
        <w:pStyle w:val="Ttulo2"/>
      </w:pPr>
      <w:bookmarkStart w:id="20" w:name="_Toc108261123"/>
      <w:r w:rsidRPr="007A2842">
        <w:lastRenderedPageBreak/>
        <w:drawing>
          <wp:anchor distT="0" distB="0" distL="114300" distR="114300" simplePos="0" relativeHeight="251701248" behindDoc="0" locked="0" layoutInCell="1" allowOverlap="1" wp14:anchorId="1F0A99AB" wp14:editId="471CDFA1">
            <wp:simplePos x="0" y="0"/>
            <wp:positionH relativeFrom="column">
              <wp:posOffset>234315</wp:posOffset>
            </wp:positionH>
            <wp:positionV relativeFrom="paragraph">
              <wp:posOffset>281305</wp:posOffset>
            </wp:positionV>
            <wp:extent cx="5819140" cy="2009775"/>
            <wp:effectExtent l="0" t="0" r="0" b="9525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842">
        <w:t>Descripción</w:t>
      </w:r>
      <w:bookmarkEnd w:id="20"/>
    </w:p>
    <w:p w14:paraId="62869119" w14:textId="5467E475" w:rsidR="007333D8" w:rsidRDefault="00182F0E" w:rsidP="00285B18">
      <w:pPr>
        <w:pStyle w:val="Contenido"/>
      </w:pPr>
      <w:r w:rsidRPr="007333D8">
        <w:drawing>
          <wp:anchor distT="0" distB="0" distL="114300" distR="114300" simplePos="0" relativeHeight="251703296" behindDoc="0" locked="0" layoutInCell="1" allowOverlap="1" wp14:anchorId="0FE597B4" wp14:editId="504AB1D7">
            <wp:simplePos x="0" y="0"/>
            <wp:positionH relativeFrom="column">
              <wp:posOffset>224790</wp:posOffset>
            </wp:positionH>
            <wp:positionV relativeFrom="paragraph">
              <wp:posOffset>5044440</wp:posOffset>
            </wp:positionV>
            <wp:extent cx="5828665" cy="1845945"/>
            <wp:effectExtent l="0" t="0" r="0" b="1905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842">
        <w:drawing>
          <wp:anchor distT="0" distB="0" distL="114300" distR="114300" simplePos="0" relativeHeight="251702272" behindDoc="0" locked="0" layoutInCell="1" allowOverlap="1" wp14:anchorId="2CA7D1AD" wp14:editId="30B43A3E">
            <wp:simplePos x="0" y="0"/>
            <wp:positionH relativeFrom="column">
              <wp:posOffset>-3810</wp:posOffset>
            </wp:positionH>
            <wp:positionV relativeFrom="paragraph">
              <wp:posOffset>2177415</wp:posOffset>
            </wp:positionV>
            <wp:extent cx="6371590" cy="2670810"/>
            <wp:effectExtent l="0" t="0" r="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842" w:rsidRPr="007A2842">
        <w:t xml:space="preserve"> </w:t>
      </w:r>
    </w:p>
    <w:p w14:paraId="4A3EA2A4" w14:textId="681E3956" w:rsidR="00E71D2F" w:rsidRDefault="00E71D2F" w:rsidP="00285B18">
      <w:pPr>
        <w:pStyle w:val="Contenido"/>
      </w:pPr>
    </w:p>
    <w:p w14:paraId="6A8A8D8A" w14:textId="6064E1DD" w:rsidR="007333D8" w:rsidRDefault="007333D8" w:rsidP="00285B18">
      <w:pPr>
        <w:pStyle w:val="Contenido"/>
      </w:pPr>
    </w:p>
    <w:p w14:paraId="1939C95C" w14:textId="58EE7B61" w:rsidR="007333D8" w:rsidRDefault="007333D8" w:rsidP="00285B18">
      <w:pPr>
        <w:pStyle w:val="Contenido"/>
      </w:pPr>
    </w:p>
    <w:p w14:paraId="5000117A" w14:textId="2DAB5BF9" w:rsidR="007333D8" w:rsidRDefault="007333D8" w:rsidP="00285B18">
      <w:pPr>
        <w:pStyle w:val="Contenido"/>
      </w:pPr>
    </w:p>
    <w:p w14:paraId="21F43374" w14:textId="3066B45F" w:rsidR="007333D8" w:rsidRDefault="007333D8" w:rsidP="00285B18">
      <w:pPr>
        <w:pStyle w:val="Contenido"/>
      </w:pPr>
    </w:p>
    <w:p w14:paraId="6F226212" w14:textId="15194A46" w:rsidR="007333D8" w:rsidRDefault="007333D8" w:rsidP="00285B18">
      <w:pPr>
        <w:pStyle w:val="Contenido"/>
      </w:pPr>
    </w:p>
    <w:p w14:paraId="06430B1E" w14:textId="77777777" w:rsidR="007333D8" w:rsidRDefault="007333D8" w:rsidP="00285B18">
      <w:pPr>
        <w:pStyle w:val="Contenido"/>
      </w:pPr>
    </w:p>
    <w:p w14:paraId="103AFF99" w14:textId="4E57AEB1" w:rsidR="007333D8" w:rsidRPr="00BC5FEC" w:rsidRDefault="007333D8" w:rsidP="00D238BB">
      <w:pPr>
        <w:pStyle w:val="Contenido"/>
        <w:jc w:val="center"/>
        <w:rPr>
          <w:sz w:val="24"/>
          <w:szCs w:val="24"/>
        </w:rPr>
      </w:pPr>
      <w:r w:rsidRPr="00BC5FEC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7A79450A" wp14:editId="3F0FDF1F">
            <wp:simplePos x="0" y="0"/>
            <wp:positionH relativeFrom="column">
              <wp:posOffset>367665</wp:posOffset>
            </wp:positionH>
            <wp:positionV relativeFrom="paragraph">
              <wp:posOffset>237490</wp:posOffset>
            </wp:positionV>
            <wp:extent cx="5633085" cy="3122295"/>
            <wp:effectExtent l="0" t="0" r="5715" b="190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F0E">
        <w:rPr>
          <w:sz w:val="24"/>
          <w:szCs w:val="24"/>
        </w:rPr>
        <w:t xml:space="preserve">Tabla </w:t>
      </w:r>
      <w:proofErr w:type="spellStart"/>
      <w:r w:rsidR="00182F0E">
        <w:rPr>
          <w:sz w:val="24"/>
          <w:szCs w:val="24"/>
        </w:rPr>
        <w:t>cart</w:t>
      </w:r>
      <w:proofErr w:type="spellEnd"/>
      <w:r w:rsidR="00182F0E">
        <w:rPr>
          <w:sz w:val="24"/>
          <w:szCs w:val="24"/>
        </w:rPr>
        <w:t>, a</w:t>
      </w:r>
      <w:r w:rsidRPr="00BC5FEC">
        <w:rPr>
          <w:sz w:val="24"/>
          <w:szCs w:val="24"/>
        </w:rPr>
        <w:t>ntes de llamar al SP</w:t>
      </w:r>
    </w:p>
    <w:p w14:paraId="78C22ECF" w14:textId="3BBF904E" w:rsidR="007333D8" w:rsidRPr="00BC5FEC" w:rsidRDefault="00A75590" w:rsidP="007333D8">
      <w:pPr>
        <w:pStyle w:val="Contenido"/>
        <w:jc w:val="center"/>
        <w:rPr>
          <w:sz w:val="24"/>
          <w:szCs w:val="24"/>
        </w:rPr>
      </w:pPr>
      <w:r w:rsidRPr="00BC5FEC"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5A90F6B" wp14:editId="5EBD59CB">
            <wp:simplePos x="0" y="0"/>
            <wp:positionH relativeFrom="column">
              <wp:posOffset>1844040</wp:posOffset>
            </wp:positionH>
            <wp:positionV relativeFrom="paragraph">
              <wp:posOffset>3376295</wp:posOffset>
            </wp:positionV>
            <wp:extent cx="2686050" cy="1746885"/>
            <wp:effectExtent l="0" t="0" r="0" b="571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3D8" w:rsidRPr="00BC5FEC">
        <w:rPr>
          <w:sz w:val="24"/>
          <w:szCs w:val="24"/>
        </w:rPr>
        <w:t>Llamando</w:t>
      </w:r>
      <w:r w:rsidR="007333D8" w:rsidRPr="00BC5FEC">
        <w:rPr>
          <w:sz w:val="24"/>
          <w:szCs w:val="24"/>
        </w:rPr>
        <w:t xml:space="preserve"> al SP</w:t>
      </w:r>
    </w:p>
    <w:p w14:paraId="624052FF" w14:textId="51608463" w:rsidR="007333D8" w:rsidRPr="00BC5FEC" w:rsidRDefault="00A75590" w:rsidP="00D238BB">
      <w:pPr>
        <w:pStyle w:val="Contenido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783423C" wp14:editId="006D172D">
            <wp:simplePos x="0" y="0"/>
            <wp:positionH relativeFrom="column">
              <wp:posOffset>377190</wp:posOffset>
            </wp:positionH>
            <wp:positionV relativeFrom="paragraph">
              <wp:posOffset>2033905</wp:posOffset>
            </wp:positionV>
            <wp:extent cx="5623560" cy="3343275"/>
            <wp:effectExtent l="0" t="0" r="0" b="9525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F0E">
        <w:rPr>
          <w:sz w:val="24"/>
          <w:szCs w:val="24"/>
        </w:rPr>
        <w:t xml:space="preserve">Tabla </w:t>
      </w:r>
      <w:proofErr w:type="spellStart"/>
      <w:r w:rsidR="00182F0E">
        <w:rPr>
          <w:sz w:val="24"/>
          <w:szCs w:val="24"/>
        </w:rPr>
        <w:t>cart</w:t>
      </w:r>
      <w:proofErr w:type="spellEnd"/>
      <w:r w:rsidR="00182F0E">
        <w:rPr>
          <w:sz w:val="24"/>
          <w:szCs w:val="24"/>
        </w:rPr>
        <w:t>, d</w:t>
      </w:r>
      <w:r w:rsidR="00D238BB" w:rsidRPr="00BC5FEC">
        <w:rPr>
          <w:sz w:val="24"/>
          <w:szCs w:val="24"/>
        </w:rPr>
        <w:t>espués</w:t>
      </w:r>
      <w:r w:rsidR="00D238BB" w:rsidRPr="00BC5FEC">
        <w:rPr>
          <w:sz w:val="24"/>
          <w:szCs w:val="24"/>
        </w:rPr>
        <w:t xml:space="preserve"> de llamar al SP</w:t>
      </w:r>
    </w:p>
    <w:p w14:paraId="7250377E" w14:textId="77D74A03" w:rsidR="00E40836" w:rsidRDefault="00E40836" w:rsidP="00E40836">
      <w:pPr>
        <w:pStyle w:val="Ttulo2"/>
      </w:pPr>
      <w:bookmarkStart w:id="21" w:name="_Toc108261124"/>
      <w:r>
        <w:lastRenderedPageBreak/>
        <w:t xml:space="preserve">Script de creación de </w:t>
      </w:r>
      <w:r w:rsidR="007333D8">
        <w:t>procedimientos almacenados</w:t>
      </w:r>
      <w:bookmarkEnd w:id="21"/>
    </w:p>
    <w:p w14:paraId="0A6DC813" w14:textId="298E5950" w:rsidR="00E40836" w:rsidRDefault="00E40836" w:rsidP="00E40836">
      <w:pPr>
        <w:pStyle w:val="Contenido"/>
      </w:pPr>
      <w:r>
        <w:t xml:space="preserve">El archivo que contiene la creación de </w:t>
      </w:r>
      <w:r>
        <w:t>procedimientos almacenados (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)</w:t>
      </w:r>
      <w:r>
        <w:t xml:space="preserve"> se llama </w:t>
      </w:r>
      <w:proofErr w:type="spellStart"/>
      <w:r w:rsidRPr="00306A94">
        <w:t>mammoth-</w:t>
      </w:r>
      <w:r>
        <w:t>SP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1A20AB16" w14:textId="77777777" w:rsidR="00E40836" w:rsidRPr="00CA7366" w:rsidRDefault="00E40836" w:rsidP="00285B18">
      <w:pPr>
        <w:pStyle w:val="Contenido"/>
      </w:pPr>
    </w:p>
    <w:sectPr w:rsidR="00E40836" w:rsidRPr="00CA7366" w:rsidSect="000E3CF8">
      <w:headerReference w:type="default" r:id="rId73"/>
      <w:footerReference w:type="default" r:id="rId74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85FDC" w14:textId="77777777" w:rsidR="003706F0" w:rsidRDefault="003706F0">
      <w:r>
        <w:separator/>
      </w:r>
    </w:p>
    <w:p w14:paraId="2A726925" w14:textId="77777777" w:rsidR="003706F0" w:rsidRDefault="003706F0"/>
  </w:endnote>
  <w:endnote w:type="continuationSeparator" w:id="0">
    <w:p w14:paraId="497A933D" w14:textId="77777777" w:rsidR="003706F0" w:rsidRDefault="003706F0">
      <w:r>
        <w:continuationSeparator/>
      </w:r>
    </w:p>
    <w:p w14:paraId="7E6F728F" w14:textId="77777777" w:rsidR="003706F0" w:rsidRDefault="003706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0C00A" w14:textId="77777777" w:rsidR="003706F0" w:rsidRDefault="003706F0">
      <w:r>
        <w:separator/>
      </w:r>
    </w:p>
    <w:p w14:paraId="2E242337" w14:textId="77777777" w:rsidR="003706F0" w:rsidRDefault="003706F0"/>
  </w:footnote>
  <w:footnote w:type="continuationSeparator" w:id="0">
    <w:p w14:paraId="1503A7AB" w14:textId="77777777" w:rsidR="003706F0" w:rsidRDefault="003706F0">
      <w:r>
        <w:continuationSeparator/>
      </w:r>
    </w:p>
    <w:p w14:paraId="4843FD53" w14:textId="77777777" w:rsidR="003706F0" w:rsidRDefault="003706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2482E"/>
    <w:rsid w:val="00050324"/>
    <w:rsid w:val="0005358F"/>
    <w:rsid w:val="000747A0"/>
    <w:rsid w:val="00084B17"/>
    <w:rsid w:val="0008690B"/>
    <w:rsid w:val="0009053A"/>
    <w:rsid w:val="00090874"/>
    <w:rsid w:val="0009499D"/>
    <w:rsid w:val="000A0150"/>
    <w:rsid w:val="000A05E8"/>
    <w:rsid w:val="000A7E5A"/>
    <w:rsid w:val="000B5B8B"/>
    <w:rsid w:val="000C3875"/>
    <w:rsid w:val="000D07C1"/>
    <w:rsid w:val="000D61B4"/>
    <w:rsid w:val="000E3CF8"/>
    <w:rsid w:val="000E5401"/>
    <w:rsid w:val="000E63C9"/>
    <w:rsid w:val="0010790D"/>
    <w:rsid w:val="00110F4F"/>
    <w:rsid w:val="001142EF"/>
    <w:rsid w:val="00125E2C"/>
    <w:rsid w:val="00130E9D"/>
    <w:rsid w:val="00131CE2"/>
    <w:rsid w:val="0014031B"/>
    <w:rsid w:val="00143C35"/>
    <w:rsid w:val="00150A6D"/>
    <w:rsid w:val="001571B9"/>
    <w:rsid w:val="0017466D"/>
    <w:rsid w:val="00182F0E"/>
    <w:rsid w:val="001836FF"/>
    <w:rsid w:val="00185B35"/>
    <w:rsid w:val="001B7541"/>
    <w:rsid w:val="001C309A"/>
    <w:rsid w:val="001D78DF"/>
    <w:rsid w:val="001E353E"/>
    <w:rsid w:val="001E711E"/>
    <w:rsid w:val="001F2BC8"/>
    <w:rsid w:val="001F5F6B"/>
    <w:rsid w:val="001F6569"/>
    <w:rsid w:val="002001DB"/>
    <w:rsid w:val="00206B79"/>
    <w:rsid w:val="00211EF5"/>
    <w:rsid w:val="0021586B"/>
    <w:rsid w:val="00221F03"/>
    <w:rsid w:val="002328F4"/>
    <w:rsid w:val="00243E10"/>
    <w:rsid w:val="00243EBC"/>
    <w:rsid w:val="00246A35"/>
    <w:rsid w:val="00260D13"/>
    <w:rsid w:val="00270870"/>
    <w:rsid w:val="00284348"/>
    <w:rsid w:val="00285B18"/>
    <w:rsid w:val="00287A8A"/>
    <w:rsid w:val="002B0C4D"/>
    <w:rsid w:val="002B4ECE"/>
    <w:rsid w:val="002C1F09"/>
    <w:rsid w:val="002C3F9B"/>
    <w:rsid w:val="002D4CFD"/>
    <w:rsid w:val="002F51F5"/>
    <w:rsid w:val="0030467D"/>
    <w:rsid w:val="00305A2F"/>
    <w:rsid w:val="00306A94"/>
    <w:rsid w:val="003074D5"/>
    <w:rsid w:val="00312137"/>
    <w:rsid w:val="003171D0"/>
    <w:rsid w:val="00330359"/>
    <w:rsid w:val="003318B2"/>
    <w:rsid w:val="00331CDB"/>
    <w:rsid w:val="003370A8"/>
    <w:rsid w:val="0033762F"/>
    <w:rsid w:val="00345653"/>
    <w:rsid w:val="00360494"/>
    <w:rsid w:val="003632CA"/>
    <w:rsid w:val="00366C7E"/>
    <w:rsid w:val="003706F0"/>
    <w:rsid w:val="003776FD"/>
    <w:rsid w:val="0038098D"/>
    <w:rsid w:val="00384EA3"/>
    <w:rsid w:val="003874B7"/>
    <w:rsid w:val="00387F01"/>
    <w:rsid w:val="003A39A1"/>
    <w:rsid w:val="003C2191"/>
    <w:rsid w:val="003D3863"/>
    <w:rsid w:val="003D749F"/>
    <w:rsid w:val="004071F6"/>
    <w:rsid w:val="004110DE"/>
    <w:rsid w:val="0044085A"/>
    <w:rsid w:val="00454E13"/>
    <w:rsid w:val="00484F14"/>
    <w:rsid w:val="004A0D94"/>
    <w:rsid w:val="004B21A5"/>
    <w:rsid w:val="004B706A"/>
    <w:rsid w:val="004C033A"/>
    <w:rsid w:val="004C1088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4F3996"/>
    <w:rsid w:val="004F58EE"/>
    <w:rsid w:val="005037F0"/>
    <w:rsid w:val="00510296"/>
    <w:rsid w:val="00516A86"/>
    <w:rsid w:val="005275F6"/>
    <w:rsid w:val="00530C94"/>
    <w:rsid w:val="0053205B"/>
    <w:rsid w:val="005335FF"/>
    <w:rsid w:val="0054499B"/>
    <w:rsid w:val="00544C0F"/>
    <w:rsid w:val="00556FD4"/>
    <w:rsid w:val="00572102"/>
    <w:rsid w:val="00586C84"/>
    <w:rsid w:val="005B78FB"/>
    <w:rsid w:val="005C2749"/>
    <w:rsid w:val="005F1BB0"/>
    <w:rsid w:val="005F3476"/>
    <w:rsid w:val="00621C11"/>
    <w:rsid w:val="00627EBA"/>
    <w:rsid w:val="0063263F"/>
    <w:rsid w:val="0065336B"/>
    <w:rsid w:val="00656C4D"/>
    <w:rsid w:val="006609B8"/>
    <w:rsid w:val="00661FD4"/>
    <w:rsid w:val="00662FAD"/>
    <w:rsid w:val="00681184"/>
    <w:rsid w:val="00685339"/>
    <w:rsid w:val="00685F36"/>
    <w:rsid w:val="006901C8"/>
    <w:rsid w:val="006A6011"/>
    <w:rsid w:val="006B5659"/>
    <w:rsid w:val="006E5716"/>
    <w:rsid w:val="006F0033"/>
    <w:rsid w:val="006F5354"/>
    <w:rsid w:val="00712965"/>
    <w:rsid w:val="007248F4"/>
    <w:rsid w:val="007302B3"/>
    <w:rsid w:val="00730733"/>
    <w:rsid w:val="007309A6"/>
    <w:rsid w:val="00730E3A"/>
    <w:rsid w:val="007333D8"/>
    <w:rsid w:val="00736AAF"/>
    <w:rsid w:val="00745BA6"/>
    <w:rsid w:val="007508A6"/>
    <w:rsid w:val="00765B2A"/>
    <w:rsid w:val="00783A34"/>
    <w:rsid w:val="00786BAB"/>
    <w:rsid w:val="007973F0"/>
    <w:rsid w:val="007A0C0A"/>
    <w:rsid w:val="007A2842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7605E"/>
    <w:rsid w:val="00877DE6"/>
    <w:rsid w:val="008941AE"/>
    <w:rsid w:val="008A1EC3"/>
    <w:rsid w:val="008A2A31"/>
    <w:rsid w:val="008A5BB1"/>
    <w:rsid w:val="008B1FEE"/>
    <w:rsid w:val="008B27CF"/>
    <w:rsid w:val="008B4F6E"/>
    <w:rsid w:val="008B57F0"/>
    <w:rsid w:val="008C20B1"/>
    <w:rsid w:val="008D7595"/>
    <w:rsid w:val="008E1746"/>
    <w:rsid w:val="00903C32"/>
    <w:rsid w:val="00906E1C"/>
    <w:rsid w:val="00916B16"/>
    <w:rsid w:val="009173B9"/>
    <w:rsid w:val="00921D8C"/>
    <w:rsid w:val="0092682E"/>
    <w:rsid w:val="00933250"/>
    <w:rsid w:val="0093335D"/>
    <w:rsid w:val="0093613E"/>
    <w:rsid w:val="00936436"/>
    <w:rsid w:val="00942FF7"/>
    <w:rsid w:val="00943026"/>
    <w:rsid w:val="0096394F"/>
    <w:rsid w:val="00966B81"/>
    <w:rsid w:val="009702E6"/>
    <w:rsid w:val="00977F79"/>
    <w:rsid w:val="009B484C"/>
    <w:rsid w:val="009B6C64"/>
    <w:rsid w:val="009C7720"/>
    <w:rsid w:val="009D6EDD"/>
    <w:rsid w:val="009D7868"/>
    <w:rsid w:val="009E03E4"/>
    <w:rsid w:val="009E16BC"/>
    <w:rsid w:val="009F1300"/>
    <w:rsid w:val="009F3624"/>
    <w:rsid w:val="009F38A9"/>
    <w:rsid w:val="00A05F8D"/>
    <w:rsid w:val="00A20B33"/>
    <w:rsid w:val="00A23AFA"/>
    <w:rsid w:val="00A31B3E"/>
    <w:rsid w:val="00A445B5"/>
    <w:rsid w:val="00A451BB"/>
    <w:rsid w:val="00A45459"/>
    <w:rsid w:val="00A532F3"/>
    <w:rsid w:val="00A535A3"/>
    <w:rsid w:val="00A75590"/>
    <w:rsid w:val="00A84176"/>
    <w:rsid w:val="00A8489E"/>
    <w:rsid w:val="00AA2856"/>
    <w:rsid w:val="00AA4B70"/>
    <w:rsid w:val="00AB02A7"/>
    <w:rsid w:val="00AB2F3D"/>
    <w:rsid w:val="00AB5995"/>
    <w:rsid w:val="00AC29F3"/>
    <w:rsid w:val="00AD4124"/>
    <w:rsid w:val="00AE0421"/>
    <w:rsid w:val="00AE5DD2"/>
    <w:rsid w:val="00AF082A"/>
    <w:rsid w:val="00B231E5"/>
    <w:rsid w:val="00B27EF6"/>
    <w:rsid w:val="00B3795B"/>
    <w:rsid w:val="00B403A9"/>
    <w:rsid w:val="00B4509C"/>
    <w:rsid w:val="00B65F75"/>
    <w:rsid w:val="00B70F69"/>
    <w:rsid w:val="00B725E3"/>
    <w:rsid w:val="00B7640E"/>
    <w:rsid w:val="00B83F53"/>
    <w:rsid w:val="00B83F5C"/>
    <w:rsid w:val="00B84380"/>
    <w:rsid w:val="00B928EA"/>
    <w:rsid w:val="00BB4EE2"/>
    <w:rsid w:val="00BC2597"/>
    <w:rsid w:val="00BC347D"/>
    <w:rsid w:val="00BC5FEC"/>
    <w:rsid w:val="00BC7F26"/>
    <w:rsid w:val="00BD21C9"/>
    <w:rsid w:val="00BD68FA"/>
    <w:rsid w:val="00BD6AC6"/>
    <w:rsid w:val="00BE21DA"/>
    <w:rsid w:val="00BE244D"/>
    <w:rsid w:val="00C02B87"/>
    <w:rsid w:val="00C100BE"/>
    <w:rsid w:val="00C132A5"/>
    <w:rsid w:val="00C4086D"/>
    <w:rsid w:val="00C41228"/>
    <w:rsid w:val="00C56CC1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F5371"/>
    <w:rsid w:val="00CF590D"/>
    <w:rsid w:val="00D02297"/>
    <w:rsid w:val="00D0323A"/>
    <w:rsid w:val="00D0559F"/>
    <w:rsid w:val="00D064B5"/>
    <w:rsid w:val="00D074B1"/>
    <w:rsid w:val="00D077E9"/>
    <w:rsid w:val="00D238BB"/>
    <w:rsid w:val="00D32CBF"/>
    <w:rsid w:val="00D35F2E"/>
    <w:rsid w:val="00D42CB7"/>
    <w:rsid w:val="00D5413D"/>
    <w:rsid w:val="00D570A9"/>
    <w:rsid w:val="00D70D02"/>
    <w:rsid w:val="00D72E8B"/>
    <w:rsid w:val="00D770C7"/>
    <w:rsid w:val="00D845CB"/>
    <w:rsid w:val="00D86945"/>
    <w:rsid w:val="00D90290"/>
    <w:rsid w:val="00D939E7"/>
    <w:rsid w:val="00DA2AE5"/>
    <w:rsid w:val="00DB196D"/>
    <w:rsid w:val="00DB435C"/>
    <w:rsid w:val="00DC706A"/>
    <w:rsid w:val="00DD152F"/>
    <w:rsid w:val="00DE213F"/>
    <w:rsid w:val="00DF027C"/>
    <w:rsid w:val="00E00A32"/>
    <w:rsid w:val="00E04B01"/>
    <w:rsid w:val="00E20D79"/>
    <w:rsid w:val="00E22ACD"/>
    <w:rsid w:val="00E25806"/>
    <w:rsid w:val="00E27527"/>
    <w:rsid w:val="00E40836"/>
    <w:rsid w:val="00E41A76"/>
    <w:rsid w:val="00E620B0"/>
    <w:rsid w:val="00E632F0"/>
    <w:rsid w:val="00E663E7"/>
    <w:rsid w:val="00E71D2F"/>
    <w:rsid w:val="00E741B4"/>
    <w:rsid w:val="00E81B40"/>
    <w:rsid w:val="00EA27F7"/>
    <w:rsid w:val="00EA53D8"/>
    <w:rsid w:val="00EB3573"/>
    <w:rsid w:val="00EF555B"/>
    <w:rsid w:val="00F027BB"/>
    <w:rsid w:val="00F02D1A"/>
    <w:rsid w:val="00F0361E"/>
    <w:rsid w:val="00F0370D"/>
    <w:rsid w:val="00F11DCF"/>
    <w:rsid w:val="00F162EA"/>
    <w:rsid w:val="00F208DB"/>
    <w:rsid w:val="00F24417"/>
    <w:rsid w:val="00F30B45"/>
    <w:rsid w:val="00F506FD"/>
    <w:rsid w:val="00F52D27"/>
    <w:rsid w:val="00F61DB4"/>
    <w:rsid w:val="00F66215"/>
    <w:rsid w:val="00F7154F"/>
    <w:rsid w:val="00F77475"/>
    <w:rsid w:val="00F82FB3"/>
    <w:rsid w:val="00F83527"/>
    <w:rsid w:val="00F95430"/>
    <w:rsid w:val="00F960A5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png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4.jp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emf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61" Type="http://schemas.openxmlformats.org/officeDocument/2006/relationships/image" Target="media/image54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emf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jp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jp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23CB2"/>
    <w:rsid w:val="00063833"/>
    <w:rsid w:val="001627AD"/>
    <w:rsid w:val="001B6C7C"/>
    <w:rsid w:val="001B6CF2"/>
    <w:rsid w:val="00262E72"/>
    <w:rsid w:val="002B189F"/>
    <w:rsid w:val="002F3C59"/>
    <w:rsid w:val="004C14FE"/>
    <w:rsid w:val="0058068D"/>
    <w:rsid w:val="005E0DF0"/>
    <w:rsid w:val="008B34BD"/>
    <w:rsid w:val="009503B9"/>
    <w:rsid w:val="00A21D92"/>
    <w:rsid w:val="00A6657C"/>
    <w:rsid w:val="00A73443"/>
    <w:rsid w:val="00B16F21"/>
    <w:rsid w:val="00B93C52"/>
    <w:rsid w:val="00BE6688"/>
    <w:rsid w:val="00CA6094"/>
    <w:rsid w:val="00D02EE5"/>
    <w:rsid w:val="00D8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1291</TotalTime>
  <Pages>28</Pages>
  <Words>2085</Words>
  <Characters>11472</Characters>
  <Application>Microsoft Office Word</Application>
  <DocSecurity>0</DocSecurity>
  <Lines>95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163</cp:revision>
  <cp:lastPrinted>2022-07-09T15:12:00Z</cp:lastPrinted>
  <dcterms:created xsi:type="dcterms:W3CDTF">2022-06-07T17:51:00Z</dcterms:created>
  <dcterms:modified xsi:type="dcterms:W3CDTF">2022-07-09T15:13:00Z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