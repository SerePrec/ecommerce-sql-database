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4A228791" w14:textId="3453A9EF" w:rsidR="00371688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8723965" w:history="1">
            <w:r w:rsidR="00371688" w:rsidRPr="00F06710">
              <w:rPr>
                <w:rStyle w:val="Hipervnculo"/>
                <w:noProof/>
              </w:rPr>
              <w:t>Introducción</w:t>
            </w:r>
            <w:r w:rsidR="00371688">
              <w:rPr>
                <w:noProof/>
                <w:webHidden/>
              </w:rPr>
              <w:tab/>
            </w:r>
            <w:r w:rsidR="00371688">
              <w:rPr>
                <w:noProof/>
                <w:webHidden/>
              </w:rPr>
              <w:fldChar w:fldCharType="begin"/>
            </w:r>
            <w:r w:rsidR="00371688">
              <w:rPr>
                <w:noProof/>
                <w:webHidden/>
              </w:rPr>
              <w:instrText xml:space="preserve"> PAGEREF _Toc108723965 \h </w:instrText>
            </w:r>
            <w:r w:rsidR="00371688">
              <w:rPr>
                <w:noProof/>
                <w:webHidden/>
              </w:rPr>
            </w:r>
            <w:r w:rsidR="00371688"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3</w:t>
            </w:r>
            <w:r w:rsidR="00371688">
              <w:rPr>
                <w:noProof/>
                <w:webHidden/>
              </w:rPr>
              <w:fldChar w:fldCharType="end"/>
            </w:r>
          </w:hyperlink>
        </w:p>
        <w:p w14:paraId="29B7A882" w14:textId="1DC53630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66" w:history="1">
            <w:r w:rsidRPr="00F06710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4D1C" w14:textId="2B8093F2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67" w:history="1">
            <w:r w:rsidRPr="00F06710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E264" w14:textId="02E74A0C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68" w:history="1">
            <w:r w:rsidRPr="00F06710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1182" w14:textId="53E8330A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69" w:history="1">
            <w:r w:rsidRPr="00F06710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99BE" w14:textId="6CD88FBF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0" w:history="1">
            <w:r w:rsidRPr="00F06710">
              <w:rPr>
                <w:rStyle w:val="Hipervnculo"/>
                <w:noProof/>
              </w:rPr>
              <w:t>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EEFB" w14:textId="2E1E8C1F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1" w:history="1">
            <w:r w:rsidRPr="00F06710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EEAC" w14:textId="40F6E21C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2" w:history="1">
            <w:r w:rsidRPr="00F06710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0E03" w14:textId="5AC10964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3" w:history="1">
            <w:r w:rsidRPr="00F0671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2E2D" w14:textId="16AF7E2D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4" w:history="1">
            <w:r w:rsidRPr="00F06710">
              <w:rPr>
                <w:rStyle w:val="Hipervnculo"/>
                <w:noProof/>
              </w:rPr>
              <w:t>Script de 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712E" w14:textId="39D49D28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5" w:history="1">
            <w:r w:rsidRPr="00F06710">
              <w:rPr>
                <w:rStyle w:val="Hipervnculo"/>
                <w:noProof/>
              </w:rPr>
              <w:t xml:space="preserve">Esquemas relacionales - </w:t>
            </w:r>
            <w:r w:rsidRPr="00F06710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BCDD" w14:textId="3DC8031C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6" w:history="1">
            <w:r w:rsidRPr="00F06710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4B3E" w14:textId="607BE4F1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7" w:history="1">
            <w:r w:rsidRPr="00F06710">
              <w:rPr>
                <w:rStyle w:val="Hipervnculo"/>
                <w:noProof/>
              </w:rPr>
              <w:t>Script de 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6503" w14:textId="18B30444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8" w:history="1">
            <w:r w:rsidRPr="00F06710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F59D" w14:textId="639C046C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79" w:history="1">
            <w:r w:rsidRPr="00F0671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537D" w14:textId="2884041D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0" w:history="1">
            <w:r w:rsidRPr="00F06710">
              <w:rPr>
                <w:rStyle w:val="Hipervnculo"/>
                <w:noProof/>
              </w:rPr>
              <w:t>Script de creación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B8E0" w14:textId="3DE35F42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1" w:history="1">
            <w:r w:rsidRPr="00F06710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5ABE" w14:textId="2733EE76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2" w:history="1">
            <w:r w:rsidRPr="00F0671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FE0B" w14:textId="2DFC76A7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3" w:history="1">
            <w:r w:rsidRPr="00F06710">
              <w:rPr>
                <w:rStyle w:val="Hipervnculo"/>
                <w:noProof/>
              </w:rPr>
              <w:t>Script de creación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CFBB" w14:textId="1BB37E5B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4" w:history="1">
            <w:r w:rsidRPr="00F06710">
              <w:rPr>
                <w:rStyle w:val="Hipervnculo"/>
                <w:noProof/>
              </w:rPr>
              <w:t>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E36B" w14:textId="22E34003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5" w:history="1">
            <w:r w:rsidRPr="00F0671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5956" w14:textId="4FF7FACB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6" w:history="1">
            <w:r w:rsidRPr="00F06710">
              <w:rPr>
                <w:rStyle w:val="Hipervnculo"/>
                <w:noProof/>
              </w:rPr>
              <w:t>Script de creación de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0D70" w14:textId="48170CE9" w:rsidR="00371688" w:rsidRDefault="0037168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7" w:history="1">
            <w:r w:rsidRPr="00F06710">
              <w:rPr>
                <w:rStyle w:val="Hipervnculo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4952" w14:textId="248606B9" w:rsidR="00371688" w:rsidRDefault="0037168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723988" w:history="1">
            <w:r w:rsidRPr="00F06710">
              <w:rPr>
                <w:rStyle w:val="Hipervnculo"/>
                <w:noProof/>
              </w:rPr>
              <w:t>Script de creación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70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9B7F0" w14:textId="6AB0AC68" w:rsidR="00CB7570" w:rsidRPr="00586C84" w:rsidRDefault="00CB7570">
          <w:pPr>
            <w:rPr>
              <w:rFonts w:ascii="Century Gothic" w:hAnsi="Century Gothic"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8723965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8723966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8723967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8723968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8723969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8723970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8723971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8723972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table_manipulation_log</w:t>
            </w:r>
            <w:proofErr w:type="spellEnd"/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product_price_update</w:t>
            </w:r>
            <w:proofErr w:type="spellEnd"/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8723973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08723974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8723975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32055839" w:rsidR="007508A6" w:rsidRDefault="007508A6" w:rsidP="006F0033">
      <w:pPr>
        <w:pStyle w:val="Contenido"/>
      </w:pPr>
    </w:p>
    <w:p w14:paraId="12165EDF" w14:textId="7F425485" w:rsidR="006A733F" w:rsidRDefault="006A733F" w:rsidP="006F0033">
      <w:pPr>
        <w:pStyle w:val="Contenido"/>
      </w:pPr>
    </w:p>
    <w:p w14:paraId="2EB16568" w14:textId="668C209E" w:rsidR="006A733F" w:rsidRDefault="006A733F" w:rsidP="006F0033">
      <w:pPr>
        <w:pStyle w:val="Contenido"/>
      </w:pPr>
    </w:p>
    <w:p w14:paraId="28CC456F" w14:textId="3F908CB7" w:rsidR="006A733F" w:rsidRDefault="006A733F" w:rsidP="006F0033">
      <w:pPr>
        <w:pStyle w:val="Contenido"/>
      </w:pPr>
    </w:p>
    <w:p w14:paraId="277316B5" w14:textId="053AE983" w:rsidR="006A733F" w:rsidRDefault="006A733F" w:rsidP="006F0033">
      <w:pPr>
        <w:pStyle w:val="Contenido"/>
      </w:pPr>
    </w:p>
    <w:p w14:paraId="401CEC34" w14:textId="309E67C6" w:rsidR="006A733F" w:rsidRDefault="006A733F" w:rsidP="006F0033">
      <w:pPr>
        <w:pStyle w:val="Contenido"/>
      </w:pPr>
    </w:p>
    <w:p w14:paraId="47FFEB73" w14:textId="3FF8706C" w:rsidR="006A733F" w:rsidRDefault="006A733F" w:rsidP="006F0033">
      <w:pPr>
        <w:pStyle w:val="Contenido"/>
      </w:pPr>
    </w:p>
    <w:p w14:paraId="38FDAA50" w14:textId="767B990C" w:rsidR="006A733F" w:rsidRDefault="006A733F" w:rsidP="006F0033">
      <w:pPr>
        <w:pStyle w:val="Contenido"/>
      </w:pPr>
    </w:p>
    <w:p w14:paraId="7EAB6754" w14:textId="10A7F908" w:rsidR="006A733F" w:rsidRDefault="006A733F" w:rsidP="006F0033">
      <w:pPr>
        <w:pStyle w:val="Contenido"/>
      </w:pPr>
    </w:p>
    <w:p w14:paraId="17095098" w14:textId="5B65A2E5" w:rsidR="006A733F" w:rsidRDefault="006A733F" w:rsidP="006F0033">
      <w:pPr>
        <w:pStyle w:val="Contenido"/>
      </w:pPr>
    </w:p>
    <w:p w14:paraId="65271690" w14:textId="27997751" w:rsidR="006A733F" w:rsidRDefault="006A733F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D19C35B" w:rsidR="000B5B8B" w:rsidRDefault="000B5B8B" w:rsidP="006F0033">
      <w:pPr>
        <w:pStyle w:val="Contenido"/>
      </w:pPr>
    </w:p>
    <w:p w14:paraId="0AB23A54" w14:textId="7A936064" w:rsidR="006F0033" w:rsidRDefault="00EC7EC7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54D561E">
            <wp:simplePos x="0" y="0"/>
            <wp:positionH relativeFrom="column">
              <wp:posOffset>-945515</wp:posOffset>
            </wp:positionH>
            <wp:positionV relativeFrom="paragraph">
              <wp:posOffset>350520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50FAD" w14:textId="03915C6C" w:rsidR="000B5B8B" w:rsidRPr="000B5B8B" w:rsidRDefault="000B5B8B" w:rsidP="000B5B8B"/>
    <w:p w14:paraId="0D1387C4" w14:textId="52B09FF4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7B83FAE3" w:rsidR="000B5B8B" w:rsidRDefault="000B5B8B" w:rsidP="000B5B8B">
      <w:pPr>
        <w:jc w:val="center"/>
      </w:pPr>
    </w:p>
    <w:p w14:paraId="113CC510" w14:textId="77777777" w:rsidR="00EC7EC7" w:rsidRDefault="00EC7EC7" w:rsidP="000B5B8B">
      <w:pPr>
        <w:jc w:val="center"/>
      </w:pPr>
    </w:p>
    <w:p w14:paraId="44EAE2DE" w14:textId="4A98A997" w:rsidR="000B5B8B" w:rsidRDefault="000B5B8B" w:rsidP="000B5B8B">
      <w:pPr>
        <w:jc w:val="center"/>
      </w:pPr>
    </w:p>
    <w:p w14:paraId="5DAEDA4C" w14:textId="17F98AA6" w:rsidR="00EC7EC7" w:rsidRDefault="00EC7EC7" w:rsidP="000B5B8B">
      <w:pPr>
        <w:jc w:val="center"/>
      </w:pPr>
    </w:p>
    <w:p w14:paraId="5B48D181" w14:textId="77777777" w:rsidR="00EC7EC7" w:rsidRDefault="00EC7EC7" w:rsidP="000B5B8B">
      <w:pPr>
        <w:jc w:val="center"/>
      </w:pPr>
    </w:p>
    <w:p w14:paraId="533887A8" w14:textId="6D523ADE" w:rsidR="000B5B8B" w:rsidRDefault="000B5B8B" w:rsidP="000B5B8B">
      <w:pPr>
        <w:pStyle w:val="Ttulo1"/>
      </w:pPr>
      <w:bookmarkStart w:id="11" w:name="_Toc108723976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8723977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8723978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8723979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8723980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8723981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8723982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8723983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8723984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E15ED3A" w14:textId="2290D451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</w:tc>
        <w:tc>
          <w:tcPr>
            <w:tcW w:w="5012" w:type="dxa"/>
          </w:tcPr>
          <w:p w14:paraId="343F2F62" w14:textId="2709F28A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Borra los carritos antiguos 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8723985"/>
      <w:r w:rsidRPr="007A2842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21F43374" w14:textId="3066B45F" w:rsidR="007333D8" w:rsidRDefault="007333D8" w:rsidP="00285B18">
      <w:pPr>
        <w:pStyle w:val="Contenido"/>
      </w:pPr>
    </w:p>
    <w:p w14:paraId="6F226212" w14:textId="15194A46" w:rsidR="007333D8" w:rsidRDefault="007333D8" w:rsidP="00285B18">
      <w:pPr>
        <w:pStyle w:val="Contenido"/>
      </w:pPr>
    </w:p>
    <w:p w14:paraId="06430B1E" w14:textId="77777777" w:rsidR="007333D8" w:rsidRDefault="007333D8" w:rsidP="00285B18">
      <w:pPr>
        <w:pStyle w:val="Contenido"/>
      </w:pPr>
    </w:p>
    <w:p w14:paraId="103AFF99" w14:textId="4E57AEB1" w:rsidR="007333D8" w:rsidRPr="00BC5FEC" w:rsidRDefault="007333D8" w:rsidP="00D238BB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a</w:t>
      </w:r>
      <w:r w:rsidRPr="00BC5FEC">
        <w:rPr>
          <w:sz w:val="24"/>
          <w:szCs w:val="24"/>
        </w:rPr>
        <w:t>ntes de llamar al SP</w:t>
      </w:r>
    </w:p>
    <w:p w14:paraId="78C22ECF" w14:textId="3BBF904E" w:rsidR="007333D8" w:rsidRPr="00BC5FEC" w:rsidRDefault="00A75590" w:rsidP="007333D8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BC5FEC">
        <w:rPr>
          <w:sz w:val="24"/>
          <w:szCs w:val="24"/>
        </w:rPr>
        <w:t>Llamando al SP</w:t>
      </w:r>
    </w:p>
    <w:p w14:paraId="624052FF" w14:textId="51608463" w:rsidR="007333D8" w:rsidRPr="00BC5FEC" w:rsidRDefault="00A75590" w:rsidP="00D238BB">
      <w:pPr>
        <w:pStyle w:val="Contenid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d</w:t>
      </w:r>
      <w:r w:rsidR="00D238BB" w:rsidRPr="00BC5FEC">
        <w:rPr>
          <w:sz w:val="24"/>
          <w:szCs w:val="24"/>
        </w:rPr>
        <w:t>espués de llamar al SP</w:t>
      </w:r>
    </w:p>
    <w:p w14:paraId="7250377E" w14:textId="77D74A03" w:rsidR="00E40836" w:rsidRDefault="00E40836" w:rsidP="00E40836">
      <w:pPr>
        <w:pStyle w:val="Ttulo2"/>
      </w:pPr>
      <w:bookmarkStart w:id="21" w:name="_Toc108723986"/>
      <w:r>
        <w:lastRenderedPageBreak/>
        <w:t xml:space="preserve">Script de creación de </w:t>
      </w:r>
      <w:r w:rsidR="007333D8">
        <w:t>procedimientos almacenados</w:t>
      </w:r>
      <w:bookmarkEnd w:id="21"/>
    </w:p>
    <w:p w14:paraId="0A6DC813" w14:textId="298E5950" w:rsidR="00E40836" w:rsidRDefault="00E40836" w:rsidP="00E40836">
      <w:pPr>
        <w:pStyle w:val="Contenido"/>
      </w:pPr>
      <w:r>
        <w:t>El archivo que contiene la creación de 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)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A20AB16" w14:textId="4A9C464B" w:rsidR="00E40836" w:rsidRDefault="00E40836" w:rsidP="00285B18">
      <w:pPr>
        <w:pStyle w:val="Contenido"/>
      </w:pPr>
    </w:p>
    <w:p w14:paraId="171751FE" w14:textId="10D98518" w:rsidR="00431221" w:rsidRDefault="00431221" w:rsidP="00431221">
      <w:pPr>
        <w:pStyle w:val="Ttulo1"/>
      </w:pPr>
      <w:bookmarkStart w:id="22" w:name="_Toc108723987"/>
      <w:proofErr w:type="spellStart"/>
      <w:r>
        <w:t>Triggers</w:t>
      </w:r>
      <w:bookmarkEnd w:id="22"/>
      <w:proofErr w:type="spellEnd"/>
    </w:p>
    <w:p w14:paraId="74B1311F" w14:textId="6B7DEE60" w:rsidR="00431221" w:rsidRDefault="00431221" w:rsidP="00431221">
      <w:pPr>
        <w:pStyle w:val="Contenido"/>
      </w:pPr>
      <w:r>
        <w:t xml:space="preserve">Se crearon los siguientes </w:t>
      </w:r>
      <w:proofErr w:type="spellStart"/>
      <w:r>
        <w:t>triggers</w:t>
      </w:r>
      <w:proofErr w:type="spellEnd"/>
      <w:r>
        <w:t xml:space="preserve"> para </w:t>
      </w:r>
      <w:r>
        <w:t>guardar</w:t>
      </w:r>
      <w:r w:rsidR="00A20DCF">
        <w:t xml:space="preserve"> dentro de una tabla de logs</w:t>
      </w:r>
      <w:r w:rsidR="00955FD3">
        <w:t xml:space="preserve"> (</w:t>
      </w:r>
      <w:proofErr w:type="spellStart"/>
      <w:r w:rsidR="00955FD3" w:rsidRPr="00431221">
        <w:t>table_manipulation_log</w:t>
      </w:r>
      <w:proofErr w:type="spellEnd"/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proofErr w:type="spellStart"/>
      <w:r w:rsidR="00955FD3" w:rsidRPr="00431221">
        <w:t>product_price_update</w:t>
      </w:r>
      <w:proofErr w:type="spellEnd"/>
      <w:r w:rsidR="00955FD3">
        <w:t>)</w:t>
      </w:r>
      <w:r>
        <w:t>.</w:t>
      </w:r>
    </w:p>
    <w:p w14:paraId="4CB666C6" w14:textId="77777777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AF_IN_user_table_manipulation_log</w:t>
            </w:r>
            <w:proofErr w:type="spellEnd"/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UP</w:t>
            </w:r>
            <w:r w:rsidRPr="00431221">
              <w:t>_user_table_manipulation_log</w:t>
            </w:r>
            <w:proofErr w:type="spellEnd"/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DE</w:t>
            </w:r>
            <w:r w:rsidRPr="00431221">
              <w:t>_user_table_manipulation_log</w:t>
            </w:r>
            <w:proofErr w:type="spellEnd"/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BF_UP_product_product_price_update</w:t>
            </w:r>
            <w:proofErr w:type="spellEnd"/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4AC4C902" w:rsidR="00431221" w:rsidRDefault="00431221" w:rsidP="00285B18">
      <w:pPr>
        <w:pStyle w:val="Contenido"/>
      </w:pPr>
    </w:p>
    <w:p w14:paraId="7A603E4B" w14:textId="71FEEAFB" w:rsidR="00431221" w:rsidRDefault="00D16A19" w:rsidP="00285B18">
      <w:pPr>
        <w:pStyle w:val="Contenido"/>
      </w:pPr>
      <w:r w:rsidRPr="00FA2EC8">
        <w:drawing>
          <wp:anchor distT="0" distB="0" distL="114300" distR="114300" simplePos="0" relativeHeight="251708416" behindDoc="0" locked="0" layoutInCell="1" allowOverlap="1" wp14:anchorId="05C9EE66" wp14:editId="23CD3734">
            <wp:simplePos x="0" y="0"/>
            <wp:positionH relativeFrom="column">
              <wp:posOffset>529590</wp:posOffset>
            </wp:positionH>
            <wp:positionV relativeFrom="paragraph">
              <wp:posOffset>2312035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2EC8" w:rsidRPr="00FA2EC8">
        <w:drawing>
          <wp:anchor distT="0" distB="0" distL="114300" distR="114300" simplePos="0" relativeHeight="251707392" behindDoc="0" locked="0" layoutInCell="1" allowOverlap="1" wp14:anchorId="69607BDB" wp14:editId="3AC2F2F2">
            <wp:simplePos x="0" y="0"/>
            <wp:positionH relativeFrom="column">
              <wp:posOffset>529590</wp:posOffset>
            </wp:positionH>
            <wp:positionV relativeFrom="paragraph">
              <wp:posOffset>245110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16684C85" w14:textId="123E102B" w:rsidR="00FA2EC8" w:rsidRDefault="00FA2EC8" w:rsidP="00285B18">
      <w:pPr>
        <w:pStyle w:val="Contenido"/>
      </w:pPr>
    </w:p>
    <w:p w14:paraId="33074ADD" w14:textId="3AB290F0" w:rsidR="00FA2EC8" w:rsidRDefault="00FA2EC8" w:rsidP="00285B18">
      <w:pPr>
        <w:pStyle w:val="Contenido"/>
      </w:pPr>
    </w:p>
    <w:p w14:paraId="5EB59386" w14:textId="0163A022" w:rsidR="00B3083A" w:rsidRDefault="00B3083A" w:rsidP="00170A36">
      <w:pPr>
        <w:pStyle w:val="Contenido"/>
        <w:jc w:val="center"/>
      </w:pPr>
      <w:r w:rsidRPr="00FA2EC8">
        <w:lastRenderedPageBreak/>
        <w:drawing>
          <wp:anchor distT="0" distB="0" distL="114300" distR="114300" simplePos="0" relativeHeight="251709440" behindDoc="0" locked="0" layoutInCell="1" allowOverlap="1" wp14:anchorId="712BDE1F" wp14:editId="475AD12E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F19C2" w14:textId="6DC6140B" w:rsidR="00FA2EC8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proofErr w:type="spellStart"/>
      <w:r w:rsidR="00E54C61" w:rsidRPr="00431221">
        <w:t>table_manipulation_log</w:t>
      </w:r>
      <w:proofErr w:type="spellEnd"/>
    </w:p>
    <w:p w14:paraId="4CE187D0" w14:textId="1028B496" w:rsidR="00B3083A" w:rsidRDefault="00B3083A" w:rsidP="00170A36">
      <w:pPr>
        <w:pStyle w:val="Contenido"/>
        <w:jc w:val="center"/>
      </w:pPr>
      <w:r w:rsidRPr="0038105F">
        <w:drawing>
          <wp:anchor distT="0" distB="0" distL="114300" distR="114300" simplePos="0" relativeHeight="251710464" behindDoc="0" locked="0" layoutInCell="1" allowOverlap="1" wp14:anchorId="30EAC8F8" wp14:editId="770411C7">
            <wp:simplePos x="0" y="0"/>
            <wp:positionH relativeFrom="column">
              <wp:posOffset>529590</wp:posOffset>
            </wp:positionH>
            <wp:positionV relativeFrom="paragraph">
              <wp:posOffset>1889125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083A">
        <w:drawing>
          <wp:inline distT="0" distB="0" distL="0" distR="0" wp14:anchorId="38E0FBBE" wp14:editId="2A268D07">
            <wp:extent cx="3829584" cy="1867161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260" w14:textId="00893074" w:rsidR="00B3083A" w:rsidRDefault="00B3083A" w:rsidP="00170A36">
      <w:pPr>
        <w:pStyle w:val="Contenido"/>
        <w:jc w:val="center"/>
      </w:pPr>
      <w:bookmarkStart w:id="23" w:name="_Toc108723988"/>
    </w:p>
    <w:p w14:paraId="2DCDDDD3" w14:textId="68BC4339" w:rsidR="00170A36" w:rsidRDefault="00170A36" w:rsidP="00170A36">
      <w:pPr>
        <w:pStyle w:val="Contenido"/>
        <w:jc w:val="center"/>
      </w:pPr>
      <w:r>
        <w:t>E</w:t>
      </w:r>
      <w:r>
        <w:t>jemplo</w:t>
      </w:r>
      <w:r w:rsidR="00E54C61">
        <w:t xml:space="preserve"> tabla </w:t>
      </w:r>
      <w:proofErr w:type="spellStart"/>
      <w:r w:rsidR="00E54C61" w:rsidRPr="00431221">
        <w:t>product_price_update</w:t>
      </w:r>
      <w:proofErr w:type="spellEnd"/>
    </w:p>
    <w:p w14:paraId="0EF41B22" w14:textId="61D1FCC4" w:rsidR="00B3083A" w:rsidRDefault="00B3083A" w:rsidP="00170A36">
      <w:pPr>
        <w:pStyle w:val="Contenido"/>
        <w:jc w:val="center"/>
      </w:pPr>
      <w:r w:rsidRPr="00B3083A"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789878C9" w:rsidR="00170A36" w:rsidRDefault="00170A36" w:rsidP="00170A36">
      <w:pPr>
        <w:pStyle w:val="Contenido"/>
        <w:jc w:val="center"/>
      </w:pPr>
    </w:p>
    <w:p w14:paraId="3F2B6B3D" w14:textId="31B5AD40" w:rsidR="00C727D8" w:rsidRDefault="00C727D8" w:rsidP="00C727D8">
      <w:pPr>
        <w:pStyle w:val="Ttulo2"/>
      </w:pPr>
      <w:r>
        <w:t xml:space="preserve">Script de creación de </w:t>
      </w:r>
      <w:proofErr w:type="spellStart"/>
      <w:r>
        <w:t>triggers</w:t>
      </w:r>
      <w:bookmarkEnd w:id="23"/>
      <w:proofErr w:type="spellEnd"/>
    </w:p>
    <w:p w14:paraId="7FBDE2FD" w14:textId="1A91F8D2" w:rsidR="00C727D8" w:rsidRDefault="00C727D8" w:rsidP="00C727D8">
      <w:pPr>
        <w:pStyle w:val="Contenido"/>
      </w:pPr>
      <w:r>
        <w:t xml:space="preserve">El archivo que contiene la creación de </w:t>
      </w:r>
      <w:proofErr w:type="spellStart"/>
      <w:r>
        <w:t>triggers</w:t>
      </w:r>
      <w:proofErr w:type="spellEnd"/>
      <w:r>
        <w:t xml:space="preserve"> </w:t>
      </w:r>
      <w:r>
        <w:t xml:space="preserve">se llama </w:t>
      </w:r>
      <w:proofErr w:type="spellStart"/>
      <w:r w:rsidRPr="00306A94">
        <w:t>mammoth-</w:t>
      </w:r>
      <w:r>
        <w:t>TRIGGERS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78E9FA50" w14:textId="722AF8E6" w:rsidR="00FA2EC8" w:rsidRPr="00CA7366" w:rsidRDefault="00FA2EC8" w:rsidP="00285B18">
      <w:pPr>
        <w:pStyle w:val="Contenido"/>
      </w:pPr>
    </w:p>
    <w:sectPr w:rsidR="00FA2EC8" w:rsidRPr="00CA7366" w:rsidSect="000E3CF8">
      <w:headerReference w:type="default" r:id="rId81"/>
      <w:footerReference w:type="default" r:id="rId82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677F2" w14:textId="77777777" w:rsidR="008F225C" w:rsidRDefault="008F225C">
      <w:r>
        <w:separator/>
      </w:r>
    </w:p>
    <w:p w14:paraId="40744439" w14:textId="77777777" w:rsidR="008F225C" w:rsidRDefault="008F225C"/>
  </w:endnote>
  <w:endnote w:type="continuationSeparator" w:id="0">
    <w:p w14:paraId="4C56635E" w14:textId="77777777" w:rsidR="008F225C" w:rsidRDefault="008F225C">
      <w:r>
        <w:continuationSeparator/>
      </w:r>
    </w:p>
    <w:p w14:paraId="292EE7D0" w14:textId="77777777" w:rsidR="008F225C" w:rsidRDefault="008F22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679EE" w14:textId="77777777" w:rsidR="008F225C" w:rsidRDefault="008F225C">
      <w:r>
        <w:separator/>
      </w:r>
    </w:p>
    <w:p w14:paraId="7DD07AE8" w14:textId="77777777" w:rsidR="008F225C" w:rsidRDefault="008F225C"/>
  </w:footnote>
  <w:footnote w:type="continuationSeparator" w:id="0">
    <w:p w14:paraId="4C6FF811" w14:textId="77777777" w:rsidR="008F225C" w:rsidRDefault="008F225C">
      <w:r>
        <w:continuationSeparator/>
      </w:r>
    </w:p>
    <w:p w14:paraId="7E8C7326" w14:textId="77777777" w:rsidR="008F225C" w:rsidRDefault="008F22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270C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74B7"/>
    <w:rsid w:val="00387F01"/>
    <w:rsid w:val="003A39A1"/>
    <w:rsid w:val="003C2191"/>
    <w:rsid w:val="003D3863"/>
    <w:rsid w:val="003D749F"/>
    <w:rsid w:val="004071F6"/>
    <w:rsid w:val="004110DE"/>
    <w:rsid w:val="00431221"/>
    <w:rsid w:val="0044085A"/>
    <w:rsid w:val="00454E13"/>
    <w:rsid w:val="00484F14"/>
    <w:rsid w:val="004A0D94"/>
    <w:rsid w:val="004B21A5"/>
    <w:rsid w:val="004B706A"/>
    <w:rsid w:val="004C033A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83A34"/>
    <w:rsid w:val="00786BAB"/>
    <w:rsid w:val="007973F0"/>
    <w:rsid w:val="007A0C0A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F225C"/>
    <w:rsid w:val="00903C32"/>
    <w:rsid w:val="00906E1C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5FD3"/>
    <w:rsid w:val="0096394F"/>
    <w:rsid w:val="00966B81"/>
    <w:rsid w:val="009702E6"/>
    <w:rsid w:val="00977F79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0DCF"/>
    <w:rsid w:val="00A23AFA"/>
    <w:rsid w:val="00A31B3E"/>
    <w:rsid w:val="00A445B5"/>
    <w:rsid w:val="00A451BB"/>
    <w:rsid w:val="00A45459"/>
    <w:rsid w:val="00A532F3"/>
    <w:rsid w:val="00A535A3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083A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0836"/>
    <w:rsid w:val="00E41A76"/>
    <w:rsid w:val="00E54C61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C7EC7"/>
    <w:rsid w:val="00ED4A03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30B45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8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footer" Target="footer1.xml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emf"/><Relationship Id="rId8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A21D92"/>
    <w:rsid w:val="00A6657C"/>
    <w:rsid w:val="00A73443"/>
    <w:rsid w:val="00B16F21"/>
    <w:rsid w:val="00B93C52"/>
    <w:rsid w:val="00BE6688"/>
    <w:rsid w:val="00CA6094"/>
    <w:rsid w:val="00D02EE5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1425</TotalTime>
  <Pages>30</Pages>
  <Words>2229</Words>
  <Characters>12263</Characters>
  <Application>Microsoft Office Word</Application>
  <DocSecurity>0</DocSecurity>
  <Lines>102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177</cp:revision>
  <cp:lastPrinted>2022-07-15T00:20:00Z</cp:lastPrinted>
  <dcterms:created xsi:type="dcterms:W3CDTF">2022-06-07T17:51:00Z</dcterms:created>
  <dcterms:modified xsi:type="dcterms:W3CDTF">2022-07-15T00:21:00Z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