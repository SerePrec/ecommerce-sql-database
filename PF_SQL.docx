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0355DADB" w14:textId="6B3842AA" w:rsidR="00CB7570" w:rsidRPr="007A128D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</w:pPr>
          <w:r w:rsidRPr="007A128D"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  <w:t>Índice</w:t>
          </w:r>
        </w:p>
        <w:p w14:paraId="68625802" w14:textId="77777777" w:rsidR="008F4E1D" w:rsidRPr="008F4E1D" w:rsidRDefault="008F4E1D" w:rsidP="008F4E1D">
          <w:pPr>
            <w:rPr>
              <w:sz w:val="16"/>
              <w:szCs w:val="16"/>
              <w:lang w:eastAsia="es-AR"/>
            </w:rPr>
          </w:pPr>
        </w:p>
        <w:p w14:paraId="19A49BB0" w14:textId="1005C665" w:rsidR="004F62AE" w:rsidRPr="004F62AE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r w:rsidRPr="00021E4F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021E4F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021E4F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109766940" w:history="1">
            <w:r w:rsidR="004F62AE" w:rsidRPr="004F62AE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4F62AE" w:rsidRPr="004F62AE">
              <w:rPr>
                <w:noProof/>
                <w:webHidden/>
                <w:sz w:val="24"/>
                <w:szCs w:val="24"/>
              </w:rPr>
              <w:tab/>
            </w:r>
            <w:r w:rsidR="004F62AE"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="004F62AE" w:rsidRPr="004F62AE">
              <w:rPr>
                <w:noProof/>
                <w:webHidden/>
                <w:sz w:val="24"/>
                <w:szCs w:val="24"/>
              </w:rPr>
              <w:instrText xml:space="preserve"> PAGEREF _Toc109766940 \h </w:instrText>
            </w:r>
            <w:r w:rsidR="004F62AE" w:rsidRPr="004F62AE">
              <w:rPr>
                <w:noProof/>
                <w:webHidden/>
                <w:sz w:val="24"/>
                <w:szCs w:val="24"/>
              </w:rPr>
            </w:r>
            <w:r w:rsidR="004F62AE"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</w:t>
            </w:r>
            <w:r w:rsidR="004F62AE"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58148" w14:textId="33D49324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1" w:history="1">
            <w:r w:rsidRPr="004F62AE">
              <w:rPr>
                <w:rStyle w:val="Hipervnculo"/>
                <w:noProof/>
                <w:sz w:val="24"/>
                <w:szCs w:val="24"/>
              </w:rPr>
              <w:t>Objetivo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_Toc109766941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D98E6" w14:textId="7686EDA0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2" w:history="1">
            <w:r w:rsidRPr="004F62AE">
              <w:rPr>
                <w:rStyle w:val="Hipervnculo"/>
                <w:noProof/>
                <w:sz w:val="24"/>
                <w:szCs w:val="24"/>
              </w:rPr>
              <w:t>Situación problemática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_Toc109766942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F7F0D" w14:textId="72B5E478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3" w:history="1">
            <w:r w:rsidRPr="004F62AE">
              <w:rPr>
                <w:rStyle w:val="Hipervnculo"/>
                <w:noProof/>
                <w:sz w:val="24"/>
                <w:szCs w:val="24"/>
              </w:rPr>
              <w:t>Modelo de negocio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_Toc109766943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4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0A0B36" w14:textId="03994508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4" w:history="1">
            <w:r w:rsidRPr="004F62AE">
              <w:rPr>
                <w:rStyle w:val="Hipervnculo"/>
                <w:noProof/>
                <w:sz w:val="24"/>
                <w:szCs w:val="24"/>
              </w:rPr>
              <w:t>Diagrama de entidad relación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_Toc109766944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5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5CE944" w14:textId="75ED5843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5" w:history="1">
            <w:r w:rsidRPr="004F62AE">
              <w:rPr>
                <w:rStyle w:val="Hipervnculo"/>
                <w:noProof/>
                <w:sz w:val="24"/>
                <w:szCs w:val="24"/>
              </w:rPr>
              <w:t>Objetos de la base de datos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_Toc109766945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7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D9698" w14:textId="555756CD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6" w:history="1">
            <w:r w:rsidRPr="004F62AE">
              <w:rPr>
                <w:rStyle w:val="Hipervnculo"/>
                <w:noProof/>
                <w:sz w:val="24"/>
                <w:szCs w:val="24"/>
              </w:rPr>
              <w:t>Tablas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_Toc109766946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7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37043C" w14:textId="16700CD5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7" w:history="1">
            <w:r w:rsidRPr="004F62AE">
              <w:rPr>
                <w:rStyle w:val="Hipervnculo"/>
                <w:noProof/>
                <w:sz w:val="24"/>
                <w:szCs w:val="24"/>
              </w:rPr>
              <w:t>Listado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_Toc109766947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7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AA426C" w14:textId="68AEA70F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8" w:history="1">
            <w:r w:rsidRPr="004F62AE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_Toc109766948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8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C2EDCB" w14:textId="6C621243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49" w:history="1">
            <w:r w:rsidRPr="004F62AE">
              <w:rPr>
                <w:rStyle w:val="Hipervnculo"/>
                <w:noProof/>
                <w:sz w:val="24"/>
                <w:szCs w:val="24"/>
              </w:rPr>
              <w:t>Script de creación de tablas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_Toc109766949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13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9664E" w14:textId="4B7A535A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0" w:history="1">
            <w:r w:rsidRPr="004F62AE">
              <w:rPr>
                <w:rStyle w:val="Hipervnculo"/>
                <w:noProof/>
                <w:sz w:val="24"/>
                <w:szCs w:val="24"/>
              </w:rPr>
              <w:t xml:space="preserve">Esquemas relacionales - </w:t>
            </w:r>
            <w:r w:rsidRPr="004F62AE">
              <w:rPr>
                <w:rStyle w:val="Hipervnculo"/>
                <w:i/>
                <w:iCs/>
                <w:noProof/>
                <w:sz w:val="24"/>
                <w:szCs w:val="24"/>
              </w:rPr>
              <w:t>Reverse Engineer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_Toc109766950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13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684FE" w14:textId="59927BEB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1" w:history="1">
            <w:r w:rsidRPr="004F62AE">
              <w:rPr>
                <w:rStyle w:val="Hipervnculo"/>
                <w:noProof/>
                <w:sz w:val="24"/>
                <w:szCs w:val="24"/>
              </w:rPr>
              <w:t>Inserción de datos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_Toc109766951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15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68E921" w14:textId="5CBFFF54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2" w:history="1">
            <w:r w:rsidRPr="004F62AE">
              <w:rPr>
                <w:rStyle w:val="Hipervnculo"/>
                <w:noProof/>
                <w:sz w:val="24"/>
                <w:szCs w:val="24"/>
              </w:rPr>
              <w:t>Script de inserción de datos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_Toc109766952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20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C45D33" w14:textId="11194C45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3" w:history="1">
            <w:r w:rsidRPr="004F62AE">
              <w:rPr>
                <w:rStyle w:val="Hipervnculo"/>
                <w:noProof/>
                <w:sz w:val="24"/>
                <w:szCs w:val="24"/>
              </w:rPr>
              <w:t>Vistas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_Toc109766953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20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82893" w14:textId="2F33AECB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4" w:history="1">
            <w:r w:rsidRPr="004F62AE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_Toc109766954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20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947F9" w14:textId="6ECF9EE9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5" w:history="1">
            <w:r w:rsidRPr="004F62AE">
              <w:rPr>
                <w:rStyle w:val="Hipervnculo"/>
                <w:noProof/>
                <w:sz w:val="24"/>
                <w:szCs w:val="24"/>
              </w:rPr>
              <w:t>Script de creación de vistas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_Toc109766955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25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CAFA9E" w14:textId="43959F98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6" w:history="1">
            <w:r w:rsidRPr="004F62AE">
              <w:rPr>
                <w:rStyle w:val="Hipervnculo"/>
                <w:noProof/>
                <w:sz w:val="24"/>
                <w:szCs w:val="24"/>
              </w:rPr>
              <w:t>Funciones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_Toc109766956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25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FD4D1A" w14:textId="6AE2ACAD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7" w:history="1">
            <w:r w:rsidRPr="004F62AE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_Toc109766957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25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839FC9" w14:textId="56871E5D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8" w:history="1">
            <w:r w:rsidRPr="004F62AE">
              <w:rPr>
                <w:rStyle w:val="Hipervnculo"/>
                <w:noProof/>
                <w:sz w:val="24"/>
                <w:szCs w:val="24"/>
              </w:rPr>
              <w:t>Script de creación de funciones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_Toc109766958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26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5A47B" w14:textId="04A9D3FE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59" w:history="1">
            <w:r w:rsidRPr="004F62AE">
              <w:rPr>
                <w:rStyle w:val="Hipervnculo"/>
                <w:noProof/>
                <w:sz w:val="24"/>
                <w:szCs w:val="24"/>
              </w:rPr>
              <w:t>Procedimientos almacenados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_Toc109766959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26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D3E0F1" w14:textId="7F255CD6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0" w:history="1">
            <w:r w:rsidRPr="004F62AE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_Toc109766960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27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96ADE" w14:textId="39C4A53D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1" w:history="1">
            <w:r w:rsidRPr="004F62AE">
              <w:rPr>
                <w:rStyle w:val="Hipervnculo"/>
                <w:noProof/>
                <w:sz w:val="24"/>
                <w:szCs w:val="24"/>
              </w:rPr>
              <w:t>Script de creación de procedimientos almacenados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_Toc109766961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30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5C761" w14:textId="5BA0F167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2" w:history="1">
            <w:r w:rsidRPr="004F62AE">
              <w:rPr>
                <w:rStyle w:val="Hipervnculo"/>
                <w:noProof/>
                <w:sz w:val="24"/>
                <w:szCs w:val="24"/>
              </w:rPr>
              <w:t>Triggers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_Toc109766962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31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E89F7" w14:textId="396394D0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3" w:history="1">
            <w:r w:rsidRPr="004F62AE">
              <w:rPr>
                <w:rStyle w:val="Hipervnculo"/>
                <w:noProof/>
                <w:sz w:val="24"/>
                <w:szCs w:val="24"/>
              </w:rPr>
              <w:t>Script de creación de triggers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_Toc109766963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32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6F8546" w14:textId="02092912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4" w:history="1">
            <w:r w:rsidRPr="004F62AE">
              <w:rPr>
                <w:rStyle w:val="Hipervnculo"/>
                <w:noProof/>
                <w:sz w:val="24"/>
                <w:szCs w:val="24"/>
              </w:rPr>
              <w:t>Usuarios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_Toc109766964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32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89F47" w14:textId="29236DF4" w:rsidR="004F62AE" w:rsidRPr="004F62AE" w:rsidRDefault="004F62AE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5" w:history="1">
            <w:r w:rsidRPr="004F62AE">
              <w:rPr>
                <w:rStyle w:val="Hipervnculo"/>
                <w:noProof/>
                <w:sz w:val="24"/>
                <w:szCs w:val="24"/>
              </w:rPr>
              <w:t>Script de creación de usuarios y permisos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_Toc109766965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33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34042" w14:textId="155282D0" w:rsidR="004F62AE" w:rsidRP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766966" w:history="1">
            <w:r w:rsidRPr="004F62AE">
              <w:rPr>
                <w:rStyle w:val="Hipervnculo"/>
                <w:noProof/>
                <w:sz w:val="24"/>
                <w:szCs w:val="24"/>
              </w:rPr>
              <w:t>Transacciones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_Toc109766966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33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4F92C" w14:textId="235320E0" w:rsidR="004F62AE" w:rsidRDefault="004F62AE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9766967" w:history="1">
            <w:r w:rsidRPr="004F62AE">
              <w:rPr>
                <w:rStyle w:val="Hipervnculo"/>
                <w:noProof/>
                <w:sz w:val="24"/>
                <w:szCs w:val="24"/>
              </w:rPr>
              <w:t>Backup</w:t>
            </w:r>
            <w:r w:rsidRPr="004F62AE">
              <w:rPr>
                <w:noProof/>
                <w:webHidden/>
                <w:sz w:val="24"/>
                <w:szCs w:val="24"/>
              </w:rPr>
              <w:tab/>
            </w:r>
            <w:r w:rsidRPr="004F62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4F62AE">
              <w:rPr>
                <w:noProof/>
                <w:webHidden/>
                <w:sz w:val="24"/>
                <w:szCs w:val="24"/>
              </w:rPr>
              <w:instrText xml:space="preserve"> PAGEREF _Toc109766967 \h </w:instrText>
            </w:r>
            <w:r w:rsidRPr="004F62AE">
              <w:rPr>
                <w:noProof/>
                <w:webHidden/>
                <w:sz w:val="24"/>
                <w:szCs w:val="24"/>
              </w:rPr>
            </w:r>
            <w:r w:rsidRPr="004F62A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569DB">
              <w:rPr>
                <w:noProof/>
                <w:webHidden/>
                <w:sz w:val="24"/>
                <w:szCs w:val="24"/>
              </w:rPr>
              <w:t>34</w:t>
            </w:r>
            <w:r w:rsidRPr="004F62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AE9BA" w14:textId="7377D49D" w:rsidR="00021E4F" w:rsidRDefault="00CB7570" w:rsidP="007A128D">
          <w:pPr>
            <w:pStyle w:val="TDC1"/>
            <w:tabs>
              <w:tab w:val="right" w:leader="dot" w:pos="10024"/>
            </w:tabs>
            <w:rPr>
              <w:rFonts w:ascii="Century Gothic" w:hAnsi="Century Gothic"/>
              <w:bCs/>
              <w:sz w:val="24"/>
              <w:szCs w:val="24"/>
            </w:rPr>
          </w:pPr>
          <w:r w:rsidRPr="00021E4F">
            <w:rPr>
              <w:rFonts w:ascii="Century Gothic" w:hAnsi="Century Gothic"/>
              <w:bCs/>
              <w:sz w:val="24"/>
              <w:szCs w:val="24"/>
            </w:rPr>
            <w:fldChar w:fldCharType="end"/>
          </w:r>
        </w:p>
        <w:p w14:paraId="0FB9B7F0" w14:textId="409552CC" w:rsidR="00CB7570" w:rsidRPr="00021E4F" w:rsidRDefault="00000000" w:rsidP="00021E4F"/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9766940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Stack” y para la misma realicé un proyecto de ecommerce,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9766941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>, en la cual se implementará el modelo relacional para representar procesos basados en un modelo de negocio propio, con dataset ficticio</w:t>
      </w:r>
      <w:r>
        <w:t xml:space="preserve"> y derivado de un proyecto anterior de ecommer</w:t>
      </w:r>
      <w:r w:rsidR="00685F36">
        <w:t>ce</w:t>
      </w:r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9766942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r w:rsidR="00685F36" w:rsidRPr="00685F36">
        <w:rPr>
          <w:b/>
          <w:bCs/>
        </w:rPr>
        <w:t>Mammoth</w:t>
      </w:r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9766943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r w:rsidR="00685F36" w:rsidRPr="00685F36">
        <w:rPr>
          <w:b/>
          <w:bCs/>
        </w:rPr>
        <w:t>Mammoth</w:t>
      </w:r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9766944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r w:rsidR="00685F36" w:rsidRPr="00685F36">
        <w:rPr>
          <w:b/>
          <w:bCs/>
        </w:rPr>
        <w:t>mammoth</w:t>
      </w:r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9766945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r w:rsidRPr="00685F36">
        <w:rPr>
          <w:b/>
          <w:bCs/>
        </w:rPr>
        <w:t>mammoth</w:t>
      </w:r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mammoth-DB.sql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9766946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r w:rsidR="00685F36" w:rsidRPr="00685F36">
        <w:rPr>
          <w:b/>
          <w:bCs/>
        </w:rPr>
        <w:t>mammoth</w:t>
      </w:r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9766947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user</w:t>
            </w:r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subscription</w:t>
            </w:r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topic</w:t>
            </w:r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iva_category</w:t>
            </w:r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address</w:t>
            </w:r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city</w:t>
            </w:r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province</w:t>
            </w:r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cart</w:t>
            </w:r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cart_detail</w:t>
            </w:r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category</w:t>
            </w:r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brand</w:t>
            </w:r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provider</w:t>
            </w:r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order</w:t>
            </w:r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order_detail</w:t>
            </w:r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delivery_type</w:t>
            </w:r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invoice</w:t>
            </w:r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payment_method</w:t>
            </w:r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card_payment</w:t>
            </w:r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card_issuer</w:t>
            </w:r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6A733F">
              <w:rPr>
                <w:i/>
                <w:iCs/>
              </w:rPr>
              <w:t>table_manipulation_log</w:t>
            </w:r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6A733F">
              <w:rPr>
                <w:i/>
                <w:iCs/>
              </w:rPr>
              <w:t>product_price_update</w:t>
            </w:r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9766948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rPr>
          <w:noProof/>
        </w:rPr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rPr>
          <w:noProof/>
        </w:rPr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9" w:name="_Toc109766949"/>
      <w:r>
        <w:lastRenderedPageBreak/>
        <w:t>Script de creación de 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>archivo de extensión sql</w:t>
      </w:r>
      <w:r w:rsidR="002328F4">
        <w:t xml:space="preserve"> </w:t>
      </w:r>
      <w:r w:rsidR="00A451BB">
        <w:t xml:space="preserve">llamado </w:t>
      </w:r>
      <w:r w:rsidR="002328F4">
        <w:t>mammoth-CREATE.sql</w:t>
      </w:r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9766950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>Reverse Engineer</w:t>
      </w:r>
      <w:bookmarkEnd w:id="10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r>
        <w:rPr>
          <w:i/>
          <w:iCs/>
        </w:rPr>
        <w:t>diagram-mammoth.mwb</w:t>
      </w:r>
      <w:r>
        <w:t xml:space="preserve"> </w:t>
      </w:r>
      <w:r w:rsidR="00FC6DA6">
        <w:t xml:space="preserve">(dentro de la carpeta “diagrams”)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Workbench</w:t>
      </w:r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32055839" w:rsidR="007508A6" w:rsidRDefault="007508A6" w:rsidP="006F0033">
      <w:pPr>
        <w:pStyle w:val="Contenido"/>
      </w:pPr>
    </w:p>
    <w:p w14:paraId="12165EDF" w14:textId="7F425485" w:rsidR="006A733F" w:rsidRDefault="006A733F" w:rsidP="006F0033">
      <w:pPr>
        <w:pStyle w:val="Contenido"/>
      </w:pPr>
    </w:p>
    <w:p w14:paraId="2EB16568" w14:textId="668C209E" w:rsidR="006A733F" w:rsidRDefault="006A733F" w:rsidP="006F0033">
      <w:pPr>
        <w:pStyle w:val="Contenido"/>
      </w:pPr>
    </w:p>
    <w:p w14:paraId="28CC456F" w14:textId="3F908CB7" w:rsidR="006A733F" w:rsidRDefault="006A733F" w:rsidP="006F0033">
      <w:pPr>
        <w:pStyle w:val="Contenido"/>
      </w:pPr>
    </w:p>
    <w:p w14:paraId="277316B5" w14:textId="053AE983" w:rsidR="006A733F" w:rsidRDefault="006A733F" w:rsidP="006F0033">
      <w:pPr>
        <w:pStyle w:val="Contenido"/>
      </w:pPr>
    </w:p>
    <w:p w14:paraId="401CEC34" w14:textId="309E67C6" w:rsidR="006A733F" w:rsidRDefault="006A733F" w:rsidP="006F0033">
      <w:pPr>
        <w:pStyle w:val="Contenido"/>
      </w:pPr>
    </w:p>
    <w:p w14:paraId="47FFEB73" w14:textId="3FF8706C" w:rsidR="006A733F" w:rsidRDefault="006A733F" w:rsidP="006F0033">
      <w:pPr>
        <w:pStyle w:val="Contenido"/>
      </w:pPr>
    </w:p>
    <w:p w14:paraId="38FDAA50" w14:textId="767B990C" w:rsidR="006A733F" w:rsidRDefault="006A733F" w:rsidP="006F0033">
      <w:pPr>
        <w:pStyle w:val="Contenido"/>
      </w:pPr>
    </w:p>
    <w:p w14:paraId="7EAB6754" w14:textId="10A7F908" w:rsidR="006A733F" w:rsidRDefault="006A733F" w:rsidP="006F0033">
      <w:pPr>
        <w:pStyle w:val="Contenido"/>
      </w:pPr>
    </w:p>
    <w:p w14:paraId="17095098" w14:textId="5B65A2E5" w:rsidR="006A733F" w:rsidRDefault="006A733F" w:rsidP="006F0033">
      <w:pPr>
        <w:pStyle w:val="Contenido"/>
      </w:pPr>
    </w:p>
    <w:p w14:paraId="65271690" w14:textId="27997751" w:rsidR="006A733F" w:rsidRDefault="006A733F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D19C35B" w:rsidR="000B5B8B" w:rsidRDefault="000B5B8B" w:rsidP="006F0033">
      <w:pPr>
        <w:pStyle w:val="Contenido"/>
      </w:pPr>
    </w:p>
    <w:p w14:paraId="0AB23A54" w14:textId="7A936064" w:rsidR="006F0033" w:rsidRDefault="00EC7EC7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454D561E">
            <wp:simplePos x="0" y="0"/>
            <wp:positionH relativeFrom="column">
              <wp:posOffset>-945515</wp:posOffset>
            </wp:positionH>
            <wp:positionV relativeFrom="paragraph">
              <wp:posOffset>350520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50FAD" w14:textId="03915C6C" w:rsidR="000B5B8B" w:rsidRPr="000B5B8B" w:rsidRDefault="000B5B8B" w:rsidP="000B5B8B"/>
    <w:p w14:paraId="0D1387C4" w14:textId="52B09FF4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7B83FAE3" w:rsidR="000B5B8B" w:rsidRDefault="000B5B8B" w:rsidP="000B5B8B">
      <w:pPr>
        <w:jc w:val="center"/>
      </w:pPr>
    </w:p>
    <w:p w14:paraId="113CC510" w14:textId="77777777" w:rsidR="00EC7EC7" w:rsidRDefault="00EC7EC7" w:rsidP="000B5B8B">
      <w:pPr>
        <w:jc w:val="center"/>
      </w:pPr>
    </w:p>
    <w:p w14:paraId="44EAE2DE" w14:textId="4A98A997" w:rsidR="000B5B8B" w:rsidRDefault="000B5B8B" w:rsidP="000B5B8B">
      <w:pPr>
        <w:jc w:val="center"/>
      </w:pPr>
    </w:p>
    <w:p w14:paraId="5DAEDA4C" w14:textId="17F98AA6" w:rsidR="00EC7EC7" w:rsidRDefault="00EC7EC7" w:rsidP="000B5B8B">
      <w:pPr>
        <w:jc w:val="center"/>
      </w:pPr>
    </w:p>
    <w:p w14:paraId="5B48D181" w14:textId="77777777" w:rsidR="00EC7EC7" w:rsidRDefault="00EC7EC7" w:rsidP="000B5B8B">
      <w:pPr>
        <w:jc w:val="center"/>
      </w:pPr>
    </w:p>
    <w:p w14:paraId="533887A8" w14:textId="6D523ADE" w:rsidR="000B5B8B" w:rsidRDefault="000B5B8B" w:rsidP="000B5B8B">
      <w:pPr>
        <w:pStyle w:val="Ttulo1"/>
      </w:pPr>
      <w:bookmarkStart w:id="11" w:name="_Toc109766951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r w:rsidRPr="00E27527">
        <w:t>proce</w:t>
      </w:r>
      <w:r w:rsidR="00F24417">
        <w:t>dimineto</w:t>
      </w:r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.csv del mismo nombre alojado dentro de la ruta “data/</w:t>
      </w:r>
      <w:r w:rsidR="005B78FB">
        <w:t>csv_</w:t>
      </w:r>
      <w:r w:rsidRPr="00E27527">
        <w:t>import</w:t>
      </w:r>
      <w:r w:rsidR="00F61DB4">
        <w:t>s</w:t>
      </w:r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r w:rsidRPr="00FC6DA6">
        <w:rPr>
          <w:b/>
          <w:bCs/>
          <w:lang w:val="es-419"/>
        </w:rPr>
        <w:t>mammoth</w:t>
      </w:r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r w:rsidR="00FC6DA6" w:rsidRPr="00FC6DA6">
        <w:rPr>
          <w:b/>
          <w:bCs/>
          <w:lang w:val="es-419"/>
        </w:rPr>
        <w:t>Workbench</w:t>
      </w:r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iva_category</w:t>
            </w:r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province</w:t>
            </w:r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city</w:t>
            </w:r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address</w:t>
            </w:r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user</w:t>
            </w:r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category</w:t>
            </w:r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brand</w:t>
            </w:r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provider</w:t>
            </w:r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product</w:t>
            </w:r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r w:rsidR="00017BAD">
              <w:rPr>
                <w:lang w:val="es-419"/>
              </w:rPr>
              <w:t>topic</w:t>
            </w:r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subscription</w:t>
            </w:r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</w:t>
            </w:r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cart_detail</w:t>
            </w:r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delivery_type</w:t>
            </w:r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</w:t>
            </w:r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order_detail</w:t>
            </w:r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payment_method</w:t>
            </w:r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invoice</w:t>
            </w:r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card_issuer</w:t>
            </w:r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card_payment</w:t>
            </w:r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r>
        <w:t xml:space="preserve">iva_category).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r w:rsidR="007248F4" w:rsidRPr="007248F4">
        <w:rPr>
          <w:b/>
          <w:bCs/>
        </w:rPr>
        <w:t>Export/Import</w:t>
      </w:r>
      <w:r w:rsidR="007248F4">
        <w:rPr>
          <w:b/>
          <w:bCs/>
        </w:rPr>
        <w:t xml:space="preserve"> </w:t>
      </w:r>
      <w:r w:rsidR="007248F4">
        <w:t xml:space="preserve">y hacemos click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 xml:space="preserve">se nos abre el siguiente menú en donde escogemos la primera de las opciones y seleccionamos la tabla de destino correspondiente en donde se van a insertar los datos (iva_category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r w:rsidRPr="0096394F">
        <w:rPr>
          <w:highlight w:val="white"/>
          <w:lang w:val="es-419"/>
        </w:rPr>
        <w:t>Source</w:t>
      </w:r>
      <w:r w:rsidRPr="0096394F">
        <w:rPr>
          <w:bCs/>
          <w:highlight w:val="white"/>
          <w:lang w:val="es-419"/>
        </w:rPr>
        <w:t xml:space="preserve"> / </w:t>
      </w:r>
      <w:r>
        <w:rPr>
          <w:bCs/>
          <w:highlight w:val="white"/>
          <w:lang w:val="es-419"/>
        </w:rPr>
        <w:t>Dest</w:t>
      </w:r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9766952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r w:rsidR="00843CCB" w:rsidRPr="00306A94">
        <w:t>mammoth-INSERT.sql</w:t>
      </w:r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mammoth-DB.sql,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9766953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queries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user_list</w:t>
            </w:r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favorite_rank</w:t>
            </w:r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subscription_by_topic</w:t>
            </w:r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product_list</w:t>
            </w:r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product_without_stock</w:t>
            </w:r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provider_list</w:t>
            </w:r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r w:rsidRPr="008B27CF">
              <w:t>order_list</w:t>
            </w:r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order_to_prepare</w:t>
            </w:r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sales_by_day_of_week</w:t>
            </w:r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r w:rsidRPr="00FD011F">
              <w:t>sales_by_product_category</w:t>
            </w:r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9766954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9766955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r w:rsidR="009B6C64" w:rsidRPr="00306A94">
        <w:t>mammoth-</w:t>
      </w:r>
      <w:r w:rsidR="009B6C64">
        <w:t>VIEWS</w:t>
      </w:r>
      <w:r w:rsidR="009B6C64" w:rsidRPr="00306A94">
        <w:t>.sql</w:t>
      </w:r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9766956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get_subtotal</w:t>
            </w:r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get_order_amount</w:t>
            </w:r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r>
              <w:t>invoice_type</w:t>
            </w:r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r>
              <w:t>next_invoice_n</w:t>
            </w:r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09766957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09766958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r w:rsidRPr="00306A94">
        <w:t>mammoth-</w:t>
      </w:r>
      <w:r>
        <w:t>FUNCTIONS</w:t>
      </w:r>
      <w:r w:rsidRPr="00306A94">
        <w:t>.sql</w:t>
      </w:r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09766959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r w:rsidRPr="00E71D2F">
              <w:t>show_products_ordered_by_field</w:t>
            </w:r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86F6972" w14:textId="4C74A2AC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r w:rsidRPr="00E71D2F">
              <w:t>delete_old_carts</w:t>
            </w:r>
          </w:p>
          <w:p w14:paraId="3191796D" w14:textId="77777777" w:rsidR="004C0CC8" w:rsidRDefault="004C0CC8" w:rsidP="004C0CC8">
            <w:pPr>
              <w:pStyle w:val="Contenido"/>
              <w:ind w:left="720"/>
            </w:pPr>
          </w:p>
          <w:p w14:paraId="0E15ED3A" w14:textId="2E62506E" w:rsidR="004C0CC8" w:rsidRDefault="004C0CC8" w:rsidP="00E71D2F">
            <w:pPr>
              <w:pStyle w:val="Contenido"/>
              <w:numPr>
                <w:ilvl w:val="0"/>
                <w:numId w:val="1"/>
              </w:numPr>
            </w:pPr>
            <w:r w:rsidRPr="004C0CC8">
              <w:lastRenderedPageBreak/>
              <w:t>generate_order_from_cart</w:t>
            </w:r>
          </w:p>
        </w:tc>
        <w:tc>
          <w:tcPr>
            <w:tcW w:w="5012" w:type="dxa"/>
          </w:tcPr>
          <w:p w14:paraId="40A54340" w14:textId="77777777" w:rsidR="00E71D2F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Borra los carritos antiguos </w:t>
            </w:r>
          </w:p>
          <w:p w14:paraId="343F2F62" w14:textId="7F787D87" w:rsidR="004C0CC8" w:rsidRPr="004C033A" w:rsidRDefault="004C0CC8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Genera una orden de pedido y detalle de la misma a partir del carrito que le da origen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09766960"/>
      <w:r w:rsidRPr="007A2842">
        <w:rPr>
          <w:noProof/>
        </w:rPr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103AFF99" w14:textId="4E57AEB1" w:rsidR="007333D8" w:rsidRPr="004A35DF" w:rsidRDefault="007333D8" w:rsidP="00D238BB">
      <w:pPr>
        <w:pStyle w:val="Contenido"/>
        <w:jc w:val="center"/>
        <w:rPr>
          <w:szCs w:val="28"/>
        </w:rPr>
      </w:pPr>
      <w:r w:rsidRPr="004A35DF">
        <w:rPr>
          <w:noProof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 w:rsidRPr="004A35DF">
        <w:rPr>
          <w:szCs w:val="28"/>
        </w:rPr>
        <w:t>Tabla cart, a</w:t>
      </w:r>
      <w:r w:rsidRPr="004A35DF">
        <w:rPr>
          <w:szCs w:val="28"/>
        </w:rPr>
        <w:t>ntes de llamar al SP</w:t>
      </w:r>
    </w:p>
    <w:p w14:paraId="78C22ECF" w14:textId="3BBF904E" w:rsidR="007333D8" w:rsidRPr="004A35DF" w:rsidRDefault="00A75590" w:rsidP="007333D8">
      <w:pPr>
        <w:pStyle w:val="Contenido"/>
        <w:jc w:val="center"/>
        <w:rPr>
          <w:szCs w:val="28"/>
        </w:rPr>
      </w:pPr>
      <w:r w:rsidRPr="004A35DF">
        <w:rPr>
          <w:noProof/>
          <w:szCs w:val="28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4A35DF">
        <w:rPr>
          <w:szCs w:val="28"/>
        </w:rPr>
        <w:t>Llamando al SP</w:t>
      </w:r>
    </w:p>
    <w:p w14:paraId="624052FF" w14:textId="210350EF" w:rsidR="007333D8" w:rsidRPr="004A35DF" w:rsidRDefault="00A75590" w:rsidP="00D238BB">
      <w:pPr>
        <w:pStyle w:val="Contenido"/>
        <w:jc w:val="center"/>
        <w:rPr>
          <w:szCs w:val="28"/>
        </w:rPr>
      </w:pPr>
      <w:r w:rsidRPr="004A35DF">
        <w:rPr>
          <w:noProof/>
          <w:szCs w:val="28"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 w:rsidRPr="004A35DF">
        <w:rPr>
          <w:szCs w:val="28"/>
        </w:rPr>
        <w:t>Tabla cart, d</w:t>
      </w:r>
      <w:r w:rsidR="00D238BB" w:rsidRPr="004A35DF">
        <w:rPr>
          <w:szCs w:val="28"/>
        </w:rPr>
        <w:t>espués de llamar al SP</w:t>
      </w:r>
    </w:p>
    <w:p w14:paraId="01E80EC6" w14:textId="7B35C963" w:rsidR="00E612E1" w:rsidRDefault="00913ECD" w:rsidP="003243D5">
      <w:pPr>
        <w:pStyle w:val="Contenido"/>
        <w:jc w:val="center"/>
      </w:pPr>
      <w:r w:rsidRPr="00913ECD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FE1AEAF" wp14:editId="5FA09C17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5829300" cy="2617058"/>
            <wp:effectExtent l="0" t="0" r="0" b="0"/>
            <wp:wrapTopAndBottom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BDDEB" w14:textId="26C5540A" w:rsidR="004C0CC8" w:rsidRDefault="00E612E1" w:rsidP="003243D5">
      <w:pPr>
        <w:pStyle w:val="Contenido"/>
        <w:jc w:val="center"/>
      </w:pPr>
      <w:r w:rsidRPr="00884FE6">
        <w:rPr>
          <w:noProof/>
        </w:rPr>
        <w:drawing>
          <wp:anchor distT="0" distB="0" distL="114300" distR="114300" simplePos="0" relativeHeight="251713536" behindDoc="0" locked="0" layoutInCell="1" allowOverlap="1" wp14:anchorId="293CD216" wp14:editId="7FA33EFB">
            <wp:simplePos x="0" y="0"/>
            <wp:positionH relativeFrom="column">
              <wp:posOffset>691515</wp:posOffset>
            </wp:positionH>
            <wp:positionV relativeFrom="paragraph">
              <wp:posOffset>280035</wp:posOffset>
            </wp:positionV>
            <wp:extent cx="2438400" cy="1781175"/>
            <wp:effectExtent l="0" t="0" r="0" b="9525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4FE6">
        <w:rPr>
          <w:noProof/>
        </w:rPr>
        <w:drawing>
          <wp:anchor distT="0" distB="0" distL="114300" distR="114300" simplePos="0" relativeHeight="251714560" behindDoc="0" locked="0" layoutInCell="1" allowOverlap="1" wp14:anchorId="06B69DF7" wp14:editId="743EC3C7">
            <wp:simplePos x="0" y="0"/>
            <wp:positionH relativeFrom="column">
              <wp:posOffset>3377565</wp:posOffset>
            </wp:positionH>
            <wp:positionV relativeFrom="paragraph">
              <wp:posOffset>288925</wp:posOffset>
            </wp:positionV>
            <wp:extent cx="1853565" cy="1781175"/>
            <wp:effectExtent l="0" t="0" r="0" b="9525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FE6">
        <w:t>Tabla cart y cart_detail a</w:t>
      </w:r>
      <w:r w:rsidR="00884FE6" w:rsidRPr="00BC5FEC">
        <w:t xml:space="preserve">ntes de llamar al </w:t>
      </w:r>
      <w:r w:rsidR="00884FE6">
        <w:t>SP</w:t>
      </w:r>
    </w:p>
    <w:p w14:paraId="0D15D734" w14:textId="06DF1898" w:rsidR="00440C13" w:rsidRDefault="00440C13" w:rsidP="00884FE6">
      <w:pPr>
        <w:pStyle w:val="Ttulo2"/>
        <w:jc w:val="center"/>
        <w:rPr>
          <w:sz w:val="24"/>
          <w:szCs w:val="24"/>
        </w:rPr>
      </w:pPr>
    </w:p>
    <w:p w14:paraId="4155F9AA" w14:textId="72F5AF29" w:rsidR="004C0CC8" w:rsidRDefault="00913ECD" w:rsidP="003F20A5">
      <w:pPr>
        <w:pStyle w:val="Contenido"/>
        <w:jc w:val="center"/>
      </w:pPr>
      <w:r w:rsidRPr="00440C13">
        <w:rPr>
          <w:noProof/>
        </w:rPr>
        <w:drawing>
          <wp:anchor distT="0" distB="0" distL="114300" distR="114300" simplePos="0" relativeHeight="251716608" behindDoc="0" locked="0" layoutInCell="1" allowOverlap="1" wp14:anchorId="2743E939" wp14:editId="0D17936C">
            <wp:simplePos x="0" y="0"/>
            <wp:positionH relativeFrom="column">
              <wp:posOffset>3682365</wp:posOffset>
            </wp:positionH>
            <wp:positionV relativeFrom="paragraph">
              <wp:posOffset>372745</wp:posOffset>
            </wp:positionV>
            <wp:extent cx="2419350" cy="1631315"/>
            <wp:effectExtent l="0" t="0" r="0" b="698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2E1" w:rsidRPr="00884FE6">
        <w:rPr>
          <w:noProof/>
        </w:rPr>
        <w:drawing>
          <wp:anchor distT="0" distB="0" distL="114300" distR="114300" simplePos="0" relativeHeight="251715584" behindDoc="0" locked="0" layoutInCell="1" allowOverlap="1" wp14:anchorId="1CACD124" wp14:editId="46AE551B">
            <wp:simplePos x="0" y="0"/>
            <wp:positionH relativeFrom="column">
              <wp:posOffset>139065</wp:posOffset>
            </wp:positionH>
            <wp:positionV relativeFrom="paragraph">
              <wp:posOffset>345440</wp:posOffset>
            </wp:positionV>
            <wp:extent cx="3457575" cy="1562100"/>
            <wp:effectExtent l="0" t="0" r="9525" b="0"/>
            <wp:wrapTopAndBottom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FE6">
        <w:t>Tabla order y order_detail a</w:t>
      </w:r>
      <w:r w:rsidR="00884FE6" w:rsidRPr="00BC5FEC">
        <w:t>ntes de llamar</w:t>
      </w:r>
      <w:r>
        <w:t xml:space="preserve"> al</w:t>
      </w:r>
      <w:r w:rsidR="00884FE6">
        <w:t xml:space="preserve"> SP</w:t>
      </w:r>
    </w:p>
    <w:p w14:paraId="7D351911" w14:textId="77777777" w:rsidR="00913ECD" w:rsidRDefault="00913ECD" w:rsidP="00913ECD">
      <w:pPr>
        <w:pStyle w:val="Contenido"/>
        <w:jc w:val="center"/>
      </w:pPr>
    </w:p>
    <w:p w14:paraId="41B721C7" w14:textId="6C1CEBD4" w:rsidR="00913ECD" w:rsidRPr="00913ECD" w:rsidRDefault="000A52AB" w:rsidP="00913ECD">
      <w:pPr>
        <w:pStyle w:val="Contenido"/>
        <w:jc w:val="center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D5EC407" wp14:editId="246A55BD">
            <wp:simplePos x="0" y="0"/>
            <wp:positionH relativeFrom="column">
              <wp:posOffset>1939290</wp:posOffset>
            </wp:positionH>
            <wp:positionV relativeFrom="paragraph">
              <wp:posOffset>340995</wp:posOffset>
            </wp:positionV>
            <wp:extent cx="2496185" cy="923925"/>
            <wp:effectExtent l="0" t="0" r="0" b="9525"/>
            <wp:wrapTopAndBottom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13ECD">
        <w:t>Tabla stock a</w:t>
      </w:r>
      <w:r w:rsidR="00913ECD" w:rsidRPr="00BC5FEC">
        <w:t>ntes de llamar</w:t>
      </w:r>
      <w:r w:rsidR="00913ECD">
        <w:t xml:space="preserve"> al SP</w:t>
      </w:r>
    </w:p>
    <w:p w14:paraId="3B2364CF" w14:textId="7DF99D85" w:rsidR="00913ECD" w:rsidRPr="00913ECD" w:rsidRDefault="00913ECD" w:rsidP="00913ECD"/>
    <w:p w14:paraId="7DF9C4E7" w14:textId="27C25ACF" w:rsidR="00884FE6" w:rsidRPr="00440C13" w:rsidRDefault="000A52AB" w:rsidP="003F20A5">
      <w:pPr>
        <w:pStyle w:val="Contenido"/>
        <w:jc w:val="center"/>
      </w:pPr>
      <w:r w:rsidRPr="00440C13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39694E75" wp14:editId="53DBA411">
            <wp:simplePos x="0" y="0"/>
            <wp:positionH relativeFrom="column">
              <wp:posOffset>1644015</wp:posOffset>
            </wp:positionH>
            <wp:positionV relativeFrom="paragraph">
              <wp:posOffset>320675</wp:posOffset>
            </wp:positionV>
            <wp:extent cx="3009900" cy="1659255"/>
            <wp:effectExtent l="0" t="0" r="0" b="0"/>
            <wp:wrapTopAndBottom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13" w:rsidRPr="00440C13">
        <w:t>Llamando al SP</w:t>
      </w:r>
    </w:p>
    <w:p w14:paraId="11A092DA" w14:textId="77777777" w:rsidR="000A52AB" w:rsidRDefault="000A52AB" w:rsidP="003F20A5">
      <w:pPr>
        <w:pStyle w:val="Contenido"/>
        <w:jc w:val="center"/>
      </w:pPr>
    </w:p>
    <w:p w14:paraId="350DA360" w14:textId="06C2F261" w:rsidR="004C0CC8" w:rsidRDefault="000A52AB" w:rsidP="003F20A5">
      <w:pPr>
        <w:pStyle w:val="Contenido"/>
        <w:jc w:val="center"/>
      </w:pPr>
      <w:r w:rsidRPr="006F3C8D">
        <w:rPr>
          <w:noProof/>
        </w:rPr>
        <w:drawing>
          <wp:anchor distT="0" distB="0" distL="114300" distR="114300" simplePos="0" relativeHeight="251718656" behindDoc="0" locked="0" layoutInCell="1" allowOverlap="1" wp14:anchorId="17DDF9F7" wp14:editId="62512E04">
            <wp:simplePos x="0" y="0"/>
            <wp:positionH relativeFrom="column">
              <wp:posOffset>815340</wp:posOffset>
            </wp:positionH>
            <wp:positionV relativeFrom="paragraph">
              <wp:posOffset>380365</wp:posOffset>
            </wp:positionV>
            <wp:extent cx="2419350" cy="1781175"/>
            <wp:effectExtent l="0" t="0" r="0" b="9525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C8D">
        <w:rPr>
          <w:noProof/>
        </w:rPr>
        <w:drawing>
          <wp:anchor distT="0" distB="0" distL="114300" distR="114300" simplePos="0" relativeHeight="251719680" behindDoc="0" locked="0" layoutInCell="1" allowOverlap="1" wp14:anchorId="7D037866" wp14:editId="5EA15B18">
            <wp:simplePos x="0" y="0"/>
            <wp:positionH relativeFrom="column">
              <wp:posOffset>3482340</wp:posOffset>
            </wp:positionH>
            <wp:positionV relativeFrom="paragraph">
              <wp:posOffset>380365</wp:posOffset>
            </wp:positionV>
            <wp:extent cx="1738630" cy="1781175"/>
            <wp:effectExtent l="0" t="0" r="0" b="9525"/>
            <wp:wrapTopAndBottom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>
        <w:t xml:space="preserve">Tabla cart y cart_detail </w:t>
      </w:r>
      <w:r w:rsidR="00222E80">
        <w:t>después</w:t>
      </w:r>
      <w:r w:rsidR="006F3C8D" w:rsidRPr="00BC5FEC">
        <w:t xml:space="preserve"> de llamar al </w:t>
      </w:r>
      <w:r w:rsidR="006F3C8D">
        <w:t>SP</w:t>
      </w:r>
    </w:p>
    <w:p w14:paraId="5941F562" w14:textId="2C80FE73" w:rsidR="00440C13" w:rsidRDefault="00440C13" w:rsidP="00440C13"/>
    <w:p w14:paraId="12DF71AD" w14:textId="1BF3ED43" w:rsidR="006F3C8D" w:rsidRDefault="00356212" w:rsidP="003F20A5">
      <w:pPr>
        <w:pStyle w:val="Contenido"/>
        <w:jc w:val="center"/>
      </w:pPr>
      <w:r w:rsidRPr="006F3C8D">
        <w:rPr>
          <w:noProof/>
        </w:rPr>
        <w:drawing>
          <wp:anchor distT="0" distB="0" distL="114300" distR="114300" simplePos="0" relativeHeight="251721728" behindDoc="0" locked="0" layoutInCell="1" allowOverlap="1" wp14:anchorId="313660FB" wp14:editId="1EAAD3B2">
            <wp:simplePos x="0" y="0"/>
            <wp:positionH relativeFrom="column">
              <wp:posOffset>3682365</wp:posOffset>
            </wp:positionH>
            <wp:positionV relativeFrom="paragraph">
              <wp:posOffset>264795</wp:posOffset>
            </wp:positionV>
            <wp:extent cx="2571750" cy="1724025"/>
            <wp:effectExtent l="0" t="0" r="0" b="9525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C8D">
        <w:rPr>
          <w:noProof/>
        </w:rPr>
        <w:drawing>
          <wp:anchor distT="0" distB="0" distL="114300" distR="114300" simplePos="0" relativeHeight="251720704" behindDoc="0" locked="0" layoutInCell="1" allowOverlap="1" wp14:anchorId="11A64B97" wp14:editId="7BC98E3B">
            <wp:simplePos x="0" y="0"/>
            <wp:positionH relativeFrom="column">
              <wp:posOffset>90805</wp:posOffset>
            </wp:positionH>
            <wp:positionV relativeFrom="paragraph">
              <wp:posOffset>274320</wp:posOffset>
            </wp:positionV>
            <wp:extent cx="3419475" cy="1651635"/>
            <wp:effectExtent l="0" t="0" r="9525" b="5715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6F3C8D">
        <w:t xml:space="preserve">Tabla order y order_detail </w:t>
      </w:r>
      <w:r w:rsidR="00222E80">
        <w:t>después</w:t>
      </w:r>
      <w:r w:rsidR="006F3C8D" w:rsidRPr="006F3C8D">
        <w:t xml:space="preserve"> de llamar SP</w:t>
      </w:r>
    </w:p>
    <w:p w14:paraId="051EA4BD" w14:textId="77E1F648" w:rsidR="006F3C8D" w:rsidRDefault="006F3C8D" w:rsidP="006F3C8D">
      <w:pPr>
        <w:jc w:val="center"/>
        <w:rPr>
          <w:b w:val="0"/>
          <w:bCs/>
        </w:rPr>
      </w:pPr>
    </w:p>
    <w:p w14:paraId="32B22B48" w14:textId="1FC43259" w:rsidR="00222E80" w:rsidRDefault="00222E80" w:rsidP="00222E80">
      <w:pPr>
        <w:pStyle w:val="Contenido"/>
        <w:jc w:val="center"/>
      </w:pPr>
      <w:r>
        <w:t>Tabla stock después</w:t>
      </w:r>
      <w:r w:rsidRPr="00BC5FEC">
        <w:t xml:space="preserve"> de llamar</w:t>
      </w:r>
      <w:r>
        <w:t xml:space="preserve"> al SP</w:t>
      </w:r>
    </w:p>
    <w:p w14:paraId="44CC3A67" w14:textId="7213FFD0" w:rsidR="00222E80" w:rsidRDefault="00222E80" w:rsidP="00222E80">
      <w:pPr>
        <w:pStyle w:val="Contenido"/>
        <w:jc w:val="center"/>
        <w:rPr>
          <w:b/>
          <w:bCs/>
        </w:rPr>
      </w:pPr>
      <w:r w:rsidRPr="00222E80">
        <w:rPr>
          <w:b/>
          <w:bCs/>
          <w:noProof/>
        </w:rPr>
        <w:drawing>
          <wp:inline distT="0" distB="0" distL="0" distR="0" wp14:anchorId="0449D297" wp14:editId="1F20A06E">
            <wp:extent cx="2524477" cy="962159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77E" w14:textId="2BF45049" w:rsidR="00E40836" w:rsidRDefault="00E40836" w:rsidP="00E40836">
      <w:pPr>
        <w:pStyle w:val="Ttulo2"/>
      </w:pPr>
      <w:bookmarkStart w:id="21" w:name="_Toc109766961"/>
      <w:r>
        <w:t xml:space="preserve">Script de creación de </w:t>
      </w:r>
      <w:r w:rsidR="007333D8">
        <w:t>procedimientos almacenados</w:t>
      </w:r>
      <w:bookmarkEnd w:id="21"/>
    </w:p>
    <w:p w14:paraId="0A6DC813" w14:textId="22B0506A" w:rsidR="00E40836" w:rsidRDefault="00E40836" w:rsidP="00E40836">
      <w:pPr>
        <w:pStyle w:val="Contenido"/>
      </w:pPr>
      <w:r>
        <w:t xml:space="preserve">El archivo que contiene la creación de procedimientos almacenados (stored procedures) se llama </w:t>
      </w:r>
      <w:r w:rsidRPr="00306A94">
        <w:t>mammoth-</w:t>
      </w:r>
      <w:r>
        <w:t>SP</w:t>
      </w:r>
      <w:r w:rsidRPr="00306A94">
        <w:t>.sql</w:t>
      </w:r>
      <w:r>
        <w:t xml:space="preserve"> y se encuentra dentro de la carpeta “scripts/single-scripts”.</w:t>
      </w:r>
    </w:p>
    <w:p w14:paraId="171751FE" w14:textId="070F4C8C" w:rsidR="00431221" w:rsidRDefault="00431221" w:rsidP="00431221">
      <w:pPr>
        <w:pStyle w:val="Ttulo1"/>
      </w:pPr>
      <w:bookmarkStart w:id="22" w:name="_Toc109766962"/>
      <w:r>
        <w:lastRenderedPageBreak/>
        <w:t>Triggers</w:t>
      </w:r>
      <w:bookmarkEnd w:id="22"/>
    </w:p>
    <w:p w14:paraId="74B1311F" w14:textId="1FC7BB64" w:rsidR="00431221" w:rsidRDefault="00431221" w:rsidP="00431221">
      <w:pPr>
        <w:pStyle w:val="Contenido"/>
      </w:pPr>
      <w:r>
        <w:t>Se crearon los siguientes triggers para guardar</w:t>
      </w:r>
      <w:r w:rsidR="00A20DCF">
        <w:t xml:space="preserve"> dentro de una tabla de logs</w:t>
      </w:r>
      <w:r w:rsidR="00955FD3">
        <w:t xml:space="preserve"> (</w:t>
      </w:r>
      <w:r w:rsidR="00955FD3" w:rsidRPr="00431221">
        <w:t>table_manipulation_log</w:t>
      </w:r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r w:rsidR="00955FD3" w:rsidRPr="00431221">
        <w:t>product_price_update</w:t>
      </w:r>
      <w:r w:rsidR="00955FD3">
        <w:t>)</w:t>
      </w:r>
      <w:r>
        <w:t>.</w:t>
      </w:r>
    </w:p>
    <w:p w14:paraId="4CB666C6" w14:textId="236D0D6A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AF_IN_user_table_manipulation_log</w:t>
            </w:r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AF_</w:t>
            </w:r>
            <w:r>
              <w:t>UP</w:t>
            </w:r>
            <w:r w:rsidRPr="00431221">
              <w:t>_user_table_manipulation_log</w:t>
            </w:r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AF_</w:t>
            </w:r>
            <w:r>
              <w:t>DE</w:t>
            </w:r>
            <w:r w:rsidRPr="00431221">
              <w:t>_user_table_manipulation_log</w:t>
            </w:r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r w:rsidRPr="00431221">
              <w:t>BF_UP_product_product_price_update</w:t>
            </w:r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2094F8E1" w:rsidR="00431221" w:rsidRDefault="00431221" w:rsidP="00285B18">
      <w:pPr>
        <w:pStyle w:val="Contenido"/>
      </w:pPr>
    </w:p>
    <w:p w14:paraId="7A603E4B" w14:textId="1BD68535" w:rsidR="00431221" w:rsidRDefault="00E533D5" w:rsidP="00285B18">
      <w:pPr>
        <w:pStyle w:val="Contenido"/>
      </w:pPr>
      <w:r w:rsidRPr="00FA2EC8">
        <w:rPr>
          <w:noProof/>
        </w:rPr>
        <w:drawing>
          <wp:anchor distT="0" distB="0" distL="114300" distR="114300" simplePos="0" relativeHeight="251709440" behindDoc="0" locked="0" layoutInCell="1" allowOverlap="1" wp14:anchorId="712BDE1F" wp14:editId="7B90F6B8">
            <wp:simplePos x="0" y="0"/>
            <wp:positionH relativeFrom="column">
              <wp:posOffset>529590</wp:posOffset>
            </wp:positionH>
            <wp:positionV relativeFrom="paragraph">
              <wp:posOffset>4228465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8416" behindDoc="0" locked="0" layoutInCell="1" allowOverlap="1" wp14:anchorId="05C9EE66" wp14:editId="4EBB7791">
            <wp:simplePos x="0" y="0"/>
            <wp:positionH relativeFrom="column">
              <wp:posOffset>529590</wp:posOffset>
            </wp:positionH>
            <wp:positionV relativeFrom="paragraph">
              <wp:posOffset>2216785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7392" behindDoc="0" locked="0" layoutInCell="1" allowOverlap="1" wp14:anchorId="69607BDB" wp14:editId="344EB0BD">
            <wp:simplePos x="0" y="0"/>
            <wp:positionH relativeFrom="column">
              <wp:posOffset>529590</wp:posOffset>
            </wp:positionH>
            <wp:positionV relativeFrom="paragraph">
              <wp:posOffset>226060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</w:p>
    <w:p w14:paraId="6F6F19C2" w14:textId="6F371777" w:rsidR="00FA2EC8" w:rsidRDefault="00E533D5" w:rsidP="00170A36">
      <w:pPr>
        <w:pStyle w:val="Contenido"/>
        <w:jc w:val="center"/>
      </w:pPr>
      <w:r w:rsidRPr="00B3083A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8E0FBBE" wp14:editId="59453EBD">
            <wp:simplePos x="0" y="0"/>
            <wp:positionH relativeFrom="column">
              <wp:posOffset>1186815</wp:posOffset>
            </wp:positionH>
            <wp:positionV relativeFrom="paragraph">
              <wp:posOffset>358775</wp:posOffset>
            </wp:positionV>
            <wp:extent cx="3829050" cy="1866900"/>
            <wp:effectExtent l="0" t="0" r="0" b="0"/>
            <wp:wrapTopAndBottom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A36">
        <w:t>Ejemplo</w:t>
      </w:r>
      <w:r w:rsidR="00E54C61">
        <w:t xml:space="preserve"> tabla </w:t>
      </w:r>
      <w:r w:rsidR="00E54C61" w:rsidRPr="00431221">
        <w:t>table_manipulation_log</w:t>
      </w:r>
    </w:p>
    <w:p w14:paraId="4CE187D0" w14:textId="351EA423" w:rsidR="00B3083A" w:rsidRDefault="00B3083A" w:rsidP="00170A36">
      <w:pPr>
        <w:pStyle w:val="Contenido"/>
        <w:jc w:val="center"/>
      </w:pPr>
    </w:p>
    <w:p w14:paraId="3DE09260" w14:textId="267EC45F" w:rsidR="00B3083A" w:rsidRDefault="00E533D5" w:rsidP="00170A36">
      <w:pPr>
        <w:pStyle w:val="Contenido"/>
        <w:jc w:val="center"/>
      </w:pPr>
      <w:r w:rsidRPr="0038105F">
        <w:rPr>
          <w:noProof/>
        </w:rPr>
        <w:drawing>
          <wp:anchor distT="0" distB="0" distL="114300" distR="114300" simplePos="0" relativeHeight="251710464" behindDoc="0" locked="0" layoutInCell="1" allowOverlap="1" wp14:anchorId="30EAC8F8" wp14:editId="0E7A8618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DDD3" w14:textId="285D8331" w:rsidR="00170A36" w:rsidRDefault="00170A36" w:rsidP="00170A36">
      <w:pPr>
        <w:pStyle w:val="Contenido"/>
        <w:jc w:val="center"/>
      </w:pPr>
      <w:r>
        <w:t>Ejemplo</w:t>
      </w:r>
      <w:r w:rsidR="00E54C61">
        <w:t xml:space="preserve"> tabla </w:t>
      </w:r>
      <w:r w:rsidR="00E54C61" w:rsidRPr="00431221">
        <w:t>product_price_update</w:t>
      </w:r>
    </w:p>
    <w:p w14:paraId="0EF41B22" w14:textId="2C41825C" w:rsidR="00B3083A" w:rsidRDefault="00B3083A" w:rsidP="00170A36">
      <w:pPr>
        <w:pStyle w:val="Contenido"/>
        <w:jc w:val="center"/>
      </w:pPr>
      <w:r w:rsidRPr="00B3083A">
        <w:rPr>
          <w:noProof/>
        </w:rPr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37103303" w:rsidR="00170A36" w:rsidRDefault="00170A36" w:rsidP="00170A36">
      <w:pPr>
        <w:pStyle w:val="Contenido"/>
        <w:jc w:val="center"/>
      </w:pPr>
    </w:p>
    <w:p w14:paraId="3F2B6B3D" w14:textId="7988BFCA" w:rsidR="00C727D8" w:rsidRDefault="00C727D8" w:rsidP="00C727D8">
      <w:pPr>
        <w:pStyle w:val="Ttulo2"/>
      </w:pPr>
      <w:bookmarkStart w:id="23" w:name="_Toc109766963"/>
      <w:r>
        <w:t>Script de creación de triggers</w:t>
      </w:r>
      <w:bookmarkEnd w:id="23"/>
    </w:p>
    <w:p w14:paraId="7FBDE2FD" w14:textId="4FBD3556" w:rsidR="00C727D8" w:rsidRDefault="00C727D8" w:rsidP="00C727D8">
      <w:pPr>
        <w:pStyle w:val="Contenido"/>
      </w:pPr>
      <w:r>
        <w:t xml:space="preserve">El archivo que contiene la creación de triggers se llama </w:t>
      </w:r>
      <w:r w:rsidRPr="00306A94">
        <w:t>mammoth-</w:t>
      </w:r>
      <w:r>
        <w:t>TRIGGERS</w:t>
      </w:r>
      <w:r w:rsidRPr="00306A94">
        <w:t>.sql</w:t>
      </w:r>
      <w:r>
        <w:t xml:space="preserve"> y se encuentra dentro de la carpeta “scripts/single-scripts”.</w:t>
      </w:r>
    </w:p>
    <w:p w14:paraId="28B411CA" w14:textId="1F1B3B4A" w:rsidR="00EC5C67" w:rsidRDefault="00EC5C67" w:rsidP="00C727D8">
      <w:pPr>
        <w:pStyle w:val="Contenido"/>
      </w:pPr>
    </w:p>
    <w:p w14:paraId="0AE6FF57" w14:textId="35E4B631" w:rsidR="00EC5C67" w:rsidRDefault="00EC5C67" w:rsidP="00EC5C67">
      <w:pPr>
        <w:pStyle w:val="Ttulo1"/>
      </w:pPr>
      <w:bookmarkStart w:id="24" w:name="_Toc109766964"/>
      <w:r>
        <w:t>Usuarios</w:t>
      </w:r>
      <w:bookmarkEnd w:id="24"/>
    </w:p>
    <w:p w14:paraId="5ADE72F6" w14:textId="250AB087" w:rsidR="00EC5C67" w:rsidRDefault="00EC5C67" w:rsidP="00EC5C67">
      <w:pPr>
        <w:pStyle w:val="Contenido"/>
        <w:rPr>
          <w:b/>
          <w:bCs/>
        </w:rPr>
      </w:pPr>
      <w:r>
        <w:t xml:space="preserve">A fines prácticos, se crearon dos usuarios para la base de datos </w:t>
      </w:r>
      <w:r w:rsidRPr="00EC5C67">
        <w:rPr>
          <w:b/>
          <w:bCs/>
        </w:rPr>
        <w:t>mammoth</w:t>
      </w:r>
      <w:r>
        <w:rPr>
          <w:b/>
          <w:bCs/>
        </w:rPr>
        <w:t>.</w:t>
      </w:r>
    </w:p>
    <w:p w14:paraId="569A053D" w14:textId="37B3439C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Uno de los usuarios</w:t>
      </w:r>
      <w:r w:rsidR="003F4B9A">
        <w:rPr>
          <w:lang w:val="es-419"/>
        </w:rPr>
        <w:t>:</w:t>
      </w:r>
      <w:r w:rsidRPr="00EC5C67">
        <w:rPr>
          <w:lang w:val="es-419"/>
        </w:rPr>
        <w:t xml:space="preserve"> </w:t>
      </w:r>
      <w:r>
        <w:rPr>
          <w:lang w:val="es-419"/>
        </w:rPr>
        <w:t xml:space="preserve">“reader”, </w:t>
      </w:r>
      <w:r w:rsidRPr="00EC5C67">
        <w:rPr>
          <w:lang w:val="es-419"/>
        </w:rPr>
        <w:t>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sólo lectura sobre todas las tablas</w:t>
      </w:r>
      <w:r>
        <w:rPr>
          <w:lang w:val="es-419"/>
        </w:rPr>
        <w:t xml:space="preserve"> y vistas</w:t>
      </w:r>
      <w:r w:rsidRPr="00EC5C67">
        <w:rPr>
          <w:lang w:val="es-419"/>
        </w:rPr>
        <w:t>.</w:t>
      </w:r>
      <w:r>
        <w:rPr>
          <w:lang w:val="es-419"/>
        </w:rPr>
        <w:t xml:space="preserve"> Su contraseña será “</w:t>
      </w:r>
      <w:r w:rsidR="003028DF">
        <w:rPr>
          <w:lang w:val="es-419"/>
        </w:rPr>
        <w:t>R</w:t>
      </w:r>
      <w:r>
        <w:rPr>
          <w:lang w:val="es-419"/>
        </w:rPr>
        <w:t>eader2022”.</w:t>
      </w:r>
    </w:p>
    <w:p w14:paraId="6DC7E686" w14:textId="69895B58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El otro usuario</w:t>
      </w:r>
      <w:r w:rsidR="003F4B9A">
        <w:rPr>
          <w:lang w:val="es-419"/>
        </w:rPr>
        <w:t>:</w:t>
      </w:r>
      <w:r w:rsidR="00F03CB6">
        <w:rPr>
          <w:lang w:val="es-419"/>
        </w:rPr>
        <w:t xml:space="preserve"> </w:t>
      </w:r>
      <w:r>
        <w:rPr>
          <w:lang w:val="es-419"/>
        </w:rPr>
        <w:t>“writer”</w:t>
      </w:r>
      <w:r w:rsidR="00F03CB6">
        <w:rPr>
          <w:lang w:val="es-419"/>
        </w:rPr>
        <w:t>,</w:t>
      </w:r>
      <w:r w:rsidRPr="00EC5C67">
        <w:rPr>
          <w:lang w:val="es-419"/>
        </w:rPr>
        <w:t xml:space="preserve"> 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</w:t>
      </w:r>
      <w:r>
        <w:rPr>
          <w:lang w:val="es-419"/>
        </w:rPr>
        <w:t>l</w:t>
      </w:r>
      <w:r w:rsidRPr="00EC5C67">
        <w:rPr>
          <w:lang w:val="es-419"/>
        </w:rPr>
        <w:t xml:space="preserve">ectura, </w:t>
      </w:r>
      <w:r>
        <w:rPr>
          <w:lang w:val="es-419"/>
        </w:rPr>
        <w:t>i</w:t>
      </w:r>
      <w:r w:rsidRPr="00EC5C67">
        <w:rPr>
          <w:lang w:val="es-419"/>
        </w:rPr>
        <w:t xml:space="preserve">nserción y </w:t>
      </w:r>
      <w:r>
        <w:rPr>
          <w:lang w:val="es-419"/>
        </w:rPr>
        <w:t>m</w:t>
      </w:r>
      <w:r w:rsidRPr="00EC5C67">
        <w:rPr>
          <w:lang w:val="es-419"/>
        </w:rPr>
        <w:t>odificación de datos</w:t>
      </w:r>
      <w:r>
        <w:rPr>
          <w:lang w:val="es-419"/>
        </w:rPr>
        <w:t xml:space="preserve"> sobre los mismos objetos anteriores</w:t>
      </w:r>
      <w:r w:rsidRPr="00EC5C67">
        <w:rPr>
          <w:lang w:val="es-419"/>
        </w:rPr>
        <w:t>.</w:t>
      </w:r>
      <w:r w:rsidR="00F03CB6">
        <w:rPr>
          <w:lang w:val="es-419"/>
        </w:rPr>
        <w:t xml:space="preserve"> Su contraseña será “</w:t>
      </w:r>
      <w:r w:rsidR="003028DF">
        <w:rPr>
          <w:lang w:val="es-419"/>
        </w:rPr>
        <w:t>W</w:t>
      </w:r>
      <w:r w:rsidR="00F03CB6">
        <w:rPr>
          <w:lang w:val="es-419"/>
        </w:rPr>
        <w:t>riter2022”</w:t>
      </w:r>
    </w:p>
    <w:p w14:paraId="28E39C11" w14:textId="77777777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Ninguno de ellos podrá eliminar registros de ninguna tabla.</w:t>
      </w:r>
    </w:p>
    <w:p w14:paraId="72BE559B" w14:textId="7B8C7231" w:rsidR="00EC5C67" w:rsidRDefault="00EC5C67" w:rsidP="00C727D8">
      <w:pPr>
        <w:pStyle w:val="Contenido"/>
      </w:pPr>
    </w:p>
    <w:p w14:paraId="5605C6CC" w14:textId="00DAEB64" w:rsidR="00F03CB6" w:rsidRDefault="00F03CB6" w:rsidP="00C727D8">
      <w:pPr>
        <w:pStyle w:val="Contenido"/>
      </w:pPr>
      <w:r>
        <w:t xml:space="preserve">A </w:t>
      </w:r>
      <w:r w:rsidR="004221EE">
        <w:t>continuación,</w:t>
      </w:r>
      <w:r>
        <w:t xml:space="preserve"> se muestran las consultas sobre los permisos que nos devuelve MySQL, luego de realizar los correspondientes pasos para la creación de los usuarios y otorgación de los respectivos permisos.</w:t>
      </w:r>
    </w:p>
    <w:p w14:paraId="4AB114B7" w14:textId="77777777" w:rsidR="006117EC" w:rsidRDefault="006117EC" w:rsidP="006117EC">
      <w:pPr>
        <w:pStyle w:val="Contenido"/>
        <w:jc w:val="center"/>
      </w:pPr>
    </w:p>
    <w:p w14:paraId="2DEEF0F6" w14:textId="692BA6F6" w:rsidR="006117EC" w:rsidRDefault="006117EC" w:rsidP="006117EC">
      <w:pPr>
        <w:pStyle w:val="Contenido"/>
        <w:jc w:val="center"/>
      </w:pPr>
      <w:r>
        <w:t>usuario reader</w:t>
      </w:r>
    </w:p>
    <w:p w14:paraId="35FB3F02" w14:textId="4CF87B90" w:rsidR="006117EC" w:rsidRDefault="00983C16" w:rsidP="006117EC">
      <w:pPr>
        <w:pStyle w:val="Contenido"/>
        <w:jc w:val="center"/>
      </w:pPr>
      <w:r w:rsidRPr="00983C16">
        <w:rPr>
          <w:noProof/>
        </w:rPr>
        <w:drawing>
          <wp:inline distT="0" distB="0" distL="0" distR="0" wp14:anchorId="0C819B0F" wp14:editId="63263CD4">
            <wp:extent cx="4391638" cy="771633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3DB" w14:textId="77777777" w:rsidR="006117EC" w:rsidRDefault="006117EC" w:rsidP="006117EC">
      <w:pPr>
        <w:pStyle w:val="Contenido"/>
        <w:jc w:val="center"/>
      </w:pPr>
    </w:p>
    <w:p w14:paraId="19A9079F" w14:textId="17C17141" w:rsidR="006117EC" w:rsidRDefault="006117EC" w:rsidP="006117EC">
      <w:pPr>
        <w:pStyle w:val="Contenido"/>
        <w:jc w:val="center"/>
      </w:pPr>
      <w:r w:rsidRPr="006117EC">
        <w:rPr>
          <w:noProof/>
        </w:rPr>
        <w:drawing>
          <wp:anchor distT="0" distB="0" distL="114300" distR="114300" simplePos="0" relativeHeight="251711488" behindDoc="0" locked="0" layoutInCell="1" allowOverlap="1" wp14:anchorId="5029A7CA" wp14:editId="5BF7B476">
            <wp:simplePos x="0" y="0"/>
            <wp:positionH relativeFrom="column">
              <wp:posOffset>967740</wp:posOffset>
            </wp:positionH>
            <wp:positionV relativeFrom="paragraph">
              <wp:posOffset>252730</wp:posOffset>
            </wp:positionV>
            <wp:extent cx="4410075" cy="8667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usuario writer</w:t>
      </w:r>
    </w:p>
    <w:p w14:paraId="69200759" w14:textId="77777777" w:rsidR="006117EC" w:rsidRDefault="006117EC" w:rsidP="00C727D8">
      <w:pPr>
        <w:pStyle w:val="Contenido"/>
      </w:pPr>
    </w:p>
    <w:p w14:paraId="47413789" w14:textId="68A840EB" w:rsidR="004221EE" w:rsidRDefault="004221EE" w:rsidP="004221EE">
      <w:pPr>
        <w:pStyle w:val="Ttulo2"/>
      </w:pPr>
      <w:bookmarkStart w:id="25" w:name="_Toc109766965"/>
      <w:r>
        <w:t>Script de creación de usuarios y permisos</w:t>
      </w:r>
      <w:bookmarkEnd w:id="25"/>
    </w:p>
    <w:p w14:paraId="2BFC5AE3" w14:textId="167A0D61" w:rsidR="004221EE" w:rsidRDefault="004221EE" w:rsidP="004221EE">
      <w:pPr>
        <w:pStyle w:val="Contenido"/>
      </w:pPr>
      <w:r>
        <w:t xml:space="preserve">El archivo que contiene la creación de usuarios y otorgación de permisos se llama </w:t>
      </w:r>
      <w:r w:rsidRPr="00306A94">
        <w:t>mammoth-</w:t>
      </w:r>
      <w:r>
        <w:t>USERS</w:t>
      </w:r>
      <w:r w:rsidRPr="00306A94">
        <w:t>.sql</w:t>
      </w:r>
      <w:r>
        <w:t xml:space="preserve"> y se encuentra dentro de la carpeta “scripts/single-scripts”.</w:t>
      </w:r>
    </w:p>
    <w:p w14:paraId="0B378152" w14:textId="392511A6" w:rsidR="004221EE" w:rsidRDefault="004221EE" w:rsidP="004221EE">
      <w:pPr>
        <w:pStyle w:val="Contenido"/>
      </w:pPr>
    </w:p>
    <w:p w14:paraId="4584F91C" w14:textId="331504C6" w:rsidR="008E58A9" w:rsidRDefault="008E58A9" w:rsidP="008E58A9">
      <w:pPr>
        <w:pStyle w:val="Ttulo1"/>
      </w:pPr>
      <w:bookmarkStart w:id="26" w:name="_Toc109766966"/>
      <w:r>
        <w:t>Transacciones</w:t>
      </w:r>
      <w:bookmarkEnd w:id="26"/>
    </w:p>
    <w:p w14:paraId="102D4411" w14:textId="30046DAB" w:rsidR="008E58A9" w:rsidRDefault="008E58A9" w:rsidP="008E58A9">
      <w:pPr>
        <w:pStyle w:val="Contenido"/>
      </w:pPr>
      <w:r>
        <w:t>A modo de prueba de</w:t>
      </w:r>
      <w:r w:rsidR="00113D28">
        <w:t>l</w:t>
      </w:r>
      <w:r>
        <w:t xml:space="preserve"> uso de transacciones, se adjunta</w:t>
      </w:r>
      <w:r w:rsidR="00113D28">
        <w:t>n unas sentencias de ejemplos</w:t>
      </w:r>
      <w:r>
        <w:t xml:space="preserve"> </w:t>
      </w:r>
      <w:r w:rsidR="00113D28">
        <w:t xml:space="preserve">en </w:t>
      </w:r>
      <w:r>
        <w:t>el</w:t>
      </w:r>
      <w:r w:rsidR="00113D28">
        <w:t xml:space="preserve"> archivo </w:t>
      </w:r>
      <w:r w:rsidRPr="00306A94">
        <w:t>mammoth-</w:t>
      </w:r>
      <w:r w:rsidR="00113D28">
        <w:t>TRANSACTIONS</w:t>
      </w:r>
      <w:r w:rsidRPr="00306A94">
        <w:t>.sql</w:t>
      </w:r>
      <w:r>
        <w:t xml:space="preserve"> </w:t>
      </w:r>
      <w:r w:rsidR="00113D28">
        <w:t>que</w:t>
      </w:r>
      <w:r>
        <w:t xml:space="preserve"> se encuentra dentro de la carpeta “scripts/single-scripts”.</w:t>
      </w:r>
    </w:p>
    <w:p w14:paraId="34F0021A" w14:textId="4AE91199" w:rsidR="00113D28" w:rsidRDefault="00113D28" w:rsidP="008E58A9">
      <w:pPr>
        <w:pStyle w:val="Contenido"/>
      </w:pPr>
      <w:r>
        <w:t>Por otro lado, como se adelantó en el apartado de procedimientos almacenados, se creo un SP con transacciones (</w:t>
      </w:r>
      <w:r w:rsidRPr="004C0CC8">
        <w:t>generate_order_from_cart</w:t>
      </w:r>
      <w:r>
        <w:t xml:space="preserve">), en donde se registra un manejador de errores que básicamente </w:t>
      </w:r>
      <w:r w:rsidR="000E5DBF">
        <w:t xml:space="preserve">invoca un ROLLBACK ante la aparición de una excepción o warning, deshaciendo las operaciones dentro de la transacción. </w:t>
      </w:r>
    </w:p>
    <w:p w14:paraId="4864DFB2" w14:textId="766AA796" w:rsidR="008E58A9" w:rsidRDefault="000E5DBF" w:rsidP="002E1DF3">
      <w:pPr>
        <w:pStyle w:val="Contenido"/>
      </w:pPr>
      <w:r>
        <w:t>En caso de que todo ocurra de manera correcta, la transacción finaliza con un COMMIT de todas las operaciones de inserción y eliminación de datos que se llevaron a cabo de manera atómica, manteniendo la integridad de la infomación.</w:t>
      </w:r>
    </w:p>
    <w:p w14:paraId="74AC2A1D" w14:textId="77777777" w:rsidR="00D54423" w:rsidRDefault="00D54423" w:rsidP="002E1DF3">
      <w:pPr>
        <w:pStyle w:val="Contenido"/>
      </w:pPr>
    </w:p>
    <w:p w14:paraId="7066B972" w14:textId="7BD85CF0" w:rsidR="008E58A9" w:rsidRDefault="00D54423" w:rsidP="008E58A9">
      <w:pPr>
        <w:pStyle w:val="Ttulo1"/>
      </w:pPr>
      <w:bookmarkStart w:id="27" w:name="_Toc109766967"/>
      <w:r>
        <w:lastRenderedPageBreak/>
        <w:t>Backup</w:t>
      </w:r>
      <w:bookmarkEnd w:id="27"/>
    </w:p>
    <w:p w14:paraId="708891AF" w14:textId="5AFCA90F" w:rsidR="00D54423" w:rsidRDefault="00D54423" w:rsidP="00D54423">
      <w:pPr>
        <w:pStyle w:val="Contenido"/>
      </w:pPr>
      <w:r>
        <w:t>A</w:t>
      </w:r>
      <w:r w:rsidR="00774864">
        <w:t xml:space="preserve"> continuación, se ejemplifica la creación de un backup de nuestra base de datos </w:t>
      </w:r>
      <w:r w:rsidR="00774864" w:rsidRPr="00774864">
        <w:rPr>
          <w:b/>
          <w:bCs/>
        </w:rPr>
        <w:t>mammoth</w:t>
      </w:r>
      <w:r w:rsidR="00774864">
        <w:t>.</w:t>
      </w:r>
      <w:r w:rsidR="00D50103">
        <w:t xml:space="preserve"> </w:t>
      </w:r>
      <w:r w:rsidR="00774864">
        <w:t>En este caso se va a optar por respaldar solo las tablas y sus datos únicamente</w:t>
      </w:r>
      <w:r w:rsidR="00D50103">
        <w:t>.</w:t>
      </w:r>
      <w:r w:rsidR="00774864">
        <w:t xml:space="preserve"> </w:t>
      </w:r>
      <w:r w:rsidR="00D50103">
        <w:t>D</w:t>
      </w:r>
      <w:r w:rsidR="00774864">
        <w:t>ejando de lado su estructura</w:t>
      </w:r>
      <w:r w:rsidR="00D50103">
        <w:t>,</w:t>
      </w:r>
      <w:r w:rsidR="00774864">
        <w:t xml:space="preserve"> </w:t>
      </w:r>
      <w:r w:rsidR="00D50103">
        <w:t>c</w:t>
      </w:r>
      <w:r w:rsidR="00774864">
        <w:t>omo así también el resto de los objetos de la BD tales como vistas, funciones, stored procedures, triggers, etc.</w:t>
      </w:r>
    </w:p>
    <w:p w14:paraId="7FB2D458" w14:textId="68690416" w:rsidR="00774864" w:rsidRDefault="00774864" w:rsidP="00774864">
      <w:pPr>
        <w:pStyle w:val="Contenido"/>
        <w:rPr>
          <w:lang w:val="es-419"/>
        </w:rPr>
      </w:pPr>
      <w:r>
        <w:t xml:space="preserve">Los pasos a seguir desde </w:t>
      </w:r>
      <w:r>
        <w:t xml:space="preserve">el asistente de </w:t>
      </w:r>
      <w:r w:rsidRPr="00FC6DA6">
        <w:rPr>
          <w:b/>
          <w:bCs/>
          <w:lang w:val="es-419"/>
        </w:rPr>
        <w:t>MySQL</w:t>
      </w:r>
      <w:r w:rsidRPr="00FC6DA6">
        <w:rPr>
          <w:b/>
          <w:lang w:val="es-419"/>
        </w:rPr>
        <w:t xml:space="preserve"> </w:t>
      </w:r>
      <w:r w:rsidRPr="00FC6DA6">
        <w:rPr>
          <w:b/>
          <w:bCs/>
          <w:lang w:val="es-419"/>
        </w:rPr>
        <w:t>Workbench</w:t>
      </w:r>
      <w:r w:rsidR="00C15FB4" w:rsidRPr="00C15FB4">
        <w:rPr>
          <w:lang w:val="es-419"/>
        </w:rPr>
        <w:t>,</w:t>
      </w:r>
      <w:r w:rsidR="00C15FB4">
        <w:rPr>
          <w:lang w:val="es-419"/>
        </w:rPr>
        <w:t xml:space="preserve"> son los siguientes:</w:t>
      </w:r>
    </w:p>
    <w:p w14:paraId="1FCEB51B" w14:textId="08DDD11F" w:rsidR="00C15FB4" w:rsidRPr="00C15FB4" w:rsidRDefault="00C15FB4" w:rsidP="00774864">
      <w:pPr>
        <w:pStyle w:val="Contenido"/>
        <w:rPr>
          <w:lang w:val="es-419"/>
        </w:rPr>
      </w:pPr>
    </w:p>
    <w:p w14:paraId="24A720FB" w14:textId="161FBFAB" w:rsidR="00774864" w:rsidRDefault="00C15FB4" w:rsidP="00C15FB4">
      <w:pPr>
        <w:pStyle w:val="Contenido"/>
        <w:numPr>
          <w:ilvl w:val="0"/>
          <w:numId w:val="1"/>
        </w:numPr>
      </w:pPr>
      <w:r w:rsidRPr="00D54423">
        <w:drawing>
          <wp:anchor distT="0" distB="0" distL="114300" distR="114300" simplePos="0" relativeHeight="251725824" behindDoc="0" locked="0" layoutInCell="1" allowOverlap="1" wp14:anchorId="0D190DEB" wp14:editId="78EA3665">
            <wp:simplePos x="0" y="0"/>
            <wp:positionH relativeFrom="column">
              <wp:posOffset>1920240</wp:posOffset>
            </wp:positionH>
            <wp:positionV relativeFrom="paragraph">
              <wp:posOffset>356235</wp:posOffset>
            </wp:positionV>
            <wp:extent cx="1838325" cy="2760980"/>
            <wp:effectExtent l="0" t="0" r="9525" b="127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0BA5EE" wp14:editId="7F501063">
                <wp:simplePos x="0" y="0"/>
                <wp:positionH relativeFrom="column">
                  <wp:posOffset>2025015</wp:posOffset>
                </wp:positionH>
                <wp:positionV relativeFrom="paragraph">
                  <wp:posOffset>1299210</wp:posOffset>
                </wp:positionV>
                <wp:extent cx="895350" cy="190500"/>
                <wp:effectExtent l="0" t="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513FA" id="Rectángulo 96" o:spid="_x0000_s1026" style="position:absolute;margin-left:159.45pt;margin-top:102.3pt;width:70.5pt;height: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" filled="f" strokecolor="red" strokeweight="2pt"/>
            </w:pict>
          </mc:Fallback>
        </mc:AlternateContent>
      </w:r>
      <w:r>
        <w:t>Desde la pestaña de “Administration”, elegimos la opción Data Export</w:t>
      </w:r>
    </w:p>
    <w:p w14:paraId="0CE0B700" w14:textId="31C706DD" w:rsidR="00D54423" w:rsidRDefault="00C05ADE" w:rsidP="00B57364">
      <w:pPr>
        <w:pStyle w:val="Contenido"/>
        <w:numPr>
          <w:ilvl w:val="0"/>
          <w:numId w:val="1"/>
        </w:numPr>
      </w:pPr>
      <w:r>
        <w:t xml:space="preserve">Desde el panel de la izquierda, seleccionamos la base de datos a exportar </w:t>
      </w:r>
      <w:r w:rsidRPr="00C05ADE">
        <w:rPr>
          <w:b/>
          <w:bCs/>
        </w:rPr>
        <w:t>mammoth</w:t>
      </w:r>
      <w:r w:rsidR="009F4C01">
        <w:rPr>
          <w:b/>
          <w:bCs/>
        </w:rPr>
        <w:t xml:space="preserve"> </w:t>
      </w:r>
      <w:r w:rsidR="009F4C01" w:rsidRPr="009F4C01">
        <w:t>(1)</w:t>
      </w:r>
      <w:r w:rsidR="009F4C01">
        <w:t>, y clickeando sobre ella, nos aparecen todas las tablas y vistas sobre el panel de la derecha.</w:t>
      </w:r>
    </w:p>
    <w:p w14:paraId="3B5F1890" w14:textId="4B936EDC" w:rsidR="009F4C01" w:rsidRDefault="009F4C01" w:rsidP="00B57364">
      <w:pPr>
        <w:pStyle w:val="Contenido"/>
        <w:numPr>
          <w:ilvl w:val="0"/>
          <w:numId w:val="1"/>
        </w:numPr>
      </w:pPr>
      <w:r>
        <w:t>De</w:t>
      </w:r>
      <w:r w:rsidR="00D50103">
        <w:t>sde</w:t>
      </w:r>
      <w:r>
        <w:t xml:space="preserve"> éste </w:t>
      </w:r>
      <w:r w:rsidR="00D50103">
        <w:t>último</w:t>
      </w:r>
      <w:r>
        <w:t xml:space="preserve"> panel, elegimos las tablas que queremos resguardar, y como en nuestro caso serán todas las tablas (no incluidas las vistas), podemos ayudarnos del botón (2) que nos seleccionará a todas ellas</w:t>
      </w:r>
      <w:r w:rsidR="00D50103">
        <w:t>.</w:t>
      </w:r>
    </w:p>
    <w:p w14:paraId="5F069E3C" w14:textId="67103914" w:rsidR="009F4C01" w:rsidRDefault="009F4C01" w:rsidP="00B57364">
      <w:pPr>
        <w:pStyle w:val="Contenido"/>
        <w:numPr>
          <w:ilvl w:val="0"/>
          <w:numId w:val="1"/>
        </w:numPr>
      </w:pPr>
      <w:r>
        <w:t>Luego</w:t>
      </w:r>
      <w:r w:rsidR="00D50103">
        <w:t xml:space="preserve">, </w:t>
      </w:r>
      <w:r>
        <w:t>desde el select (3) elegimos si queremos hacer el backup de los datos, estructura o ambas. Para nuestro caso, elegimos la opción de solamente los datos</w:t>
      </w:r>
      <w:r w:rsidR="00985CB6">
        <w:t>.</w:t>
      </w:r>
    </w:p>
    <w:p w14:paraId="08805EF3" w14:textId="4B508E88" w:rsidR="00985CB6" w:rsidRDefault="00985CB6" w:rsidP="00B57364">
      <w:pPr>
        <w:pStyle w:val="Contenido"/>
        <w:numPr>
          <w:ilvl w:val="0"/>
          <w:numId w:val="1"/>
        </w:numPr>
      </w:pPr>
      <w:r>
        <w:t>Dejamos sin seleccionar las casillas de objetos a exportar, ya que no queremos un backup ni de funciones, triggers ni stored procedures.</w:t>
      </w:r>
    </w:p>
    <w:p w14:paraId="6C78CD92" w14:textId="72954CC1" w:rsidR="00985CB6" w:rsidRDefault="00985CB6" w:rsidP="00B57364">
      <w:pPr>
        <w:pStyle w:val="Contenido"/>
        <w:numPr>
          <w:ilvl w:val="0"/>
          <w:numId w:val="1"/>
        </w:numPr>
      </w:pPr>
      <w:r>
        <w:t>Elegimos la opción de realizar la copia de respaldo en un archivo sql autónomo y especificamos la ruta y nombre del mismo. En nuestro caso lo llamaremos mammoth20220726.sql, haciendo alusión a la BD y fecha del Backup. (4)</w:t>
      </w:r>
    </w:p>
    <w:p w14:paraId="64AE86E4" w14:textId="4D6D63D5" w:rsidR="00985CB6" w:rsidRDefault="00985CB6" w:rsidP="00B57364">
      <w:pPr>
        <w:pStyle w:val="Contenido"/>
        <w:numPr>
          <w:ilvl w:val="0"/>
          <w:numId w:val="1"/>
        </w:numPr>
      </w:pPr>
      <w:r>
        <w:t xml:space="preserve">Seleccionamos la opción de que se </w:t>
      </w:r>
      <w:r w:rsidR="00AF3B70">
        <w:t>generé en una sola transacción (5) y damos inicio al proceso</w:t>
      </w:r>
      <w:r w:rsidR="00017ED6">
        <w:t xml:space="preserve"> desde “Start Export”</w:t>
      </w:r>
    </w:p>
    <w:p w14:paraId="5E22DBFA" w14:textId="64179F23" w:rsidR="008E58A9" w:rsidRDefault="008E58A9" w:rsidP="004221EE">
      <w:pPr>
        <w:pStyle w:val="Contenido"/>
      </w:pPr>
    </w:p>
    <w:p w14:paraId="36F654A1" w14:textId="40DAF19A" w:rsidR="00E61A83" w:rsidRDefault="00AF3B70" w:rsidP="004221EE">
      <w:pPr>
        <w:pStyle w:val="Contenido"/>
      </w:pPr>
      <w:r w:rsidRPr="00C05ADE">
        <w:lastRenderedPageBreak/>
        <w:drawing>
          <wp:anchor distT="0" distB="0" distL="114300" distR="114300" simplePos="0" relativeHeight="251727872" behindDoc="0" locked="0" layoutInCell="1" allowOverlap="1" wp14:anchorId="7042AA28" wp14:editId="2CFD8E6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4443730"/>
            <wp:effectExtent l="0" t="0" r="0" b="0"/>
            <wp:wrapTopAndBottom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0AF5" w14:textId="41AD82A8" w:rsidR="00E61A83" w:rsidRDefault="00D50103" w:rsidP="00AF3B70">
      <w:pPr>
        <w:pStyle w:val="Contenido"/>
        <w:numPr>
          <w:ilvl w:val="0"/>
          <w:numId w:val="1"/>
        </w:numPr>
      </w:pPr>
      <w:r w:rsidRPr="00C05ADE">
        <w:drawing>
          <wp:anchor distT="0" distB="0" distL="114300" distR="114300" simplePos="0" relativeHeight="251728896" behindDoc="0" locked="0" layoutInCell="1" allowOverlap="1" wp14:anchorId="2C06F623" wp14:editId="70853775">
            <wp:simplePos x="0" y="0"/>
            <wp:positionH relativeFrom="column">
              <wp:posOffset>424815</wp:posOffset>
            </wp:positionH>
            <wp:positionV relativeFrom="paragraph">
              <wp:posOffset>563245</wp:posOffset>
            </wp:positionV>
            <wp:extent cx="5527675" cy="3876675"/>
            <wp:effectExtent l="0" t="0" r="0" b="9525"/>
            <wp:wrapTopAndBottom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B70">
        <w:t>Finalmente, vemos la progresión</w:t>
      </w:r>
      <w:r>
        <w:t xml:space="preserve">, </w:t>
      </w:r>
      <w:r w:rsidR="00017ED6">
        <w:t>logs</w:t>
      </w:r>
      <w:r>
        <w:t xml:space="preserve"> y resultado</w:t>
      </w:r>
      <w:r w:rsidR="00017ED6">
        <w:t xml:space="preserve"> </w:t>
      </w:r>
      <w:r w:rsidR="00AF3B70">
        <w:t xml:space="preserve">del proceso en la pestaña “Export </w:t>
      </w:r>
      <w:r w:rsidR="00017ED6">
        <w:t>P</w:t>
      </w:r>
      <w:r w:rsidR="00AF3B70">
        <w:t>rogress”</w:t>
      </w:r>
      <w:r>
        <w:t>.</w:t>
      </w:r>
    </w:p>
    <w:p w14:paraId="373D0E58" w14:textId="4681AC63" w:rsidR="00017ED6" w:rsidRDefault="00D36457" w:rsidP="00017ED6">
      <w:pPr>
        <w:pStyle w:val="Contenido"/>
      </w:pPr>
      <w:r w:rsidRPr="00D36457">
        <w:lastRenderedPageBreak/>
        <w:drawing>
          <wp:anchor distT="0" distB="0" distL="114300" distR="114300" simplePos="0" relativeHeight="251729920" behindDoc="0" locked="0" layoutInCell="1" allowOverlap="1" wp14:anchorId="6858D078" wp14:editId="2908276F">
            <wp:simplePos x="0" y="0"/>
            <wp:positionH relativeFrom="column">
              <wp:posOffset>615315</wp:posOffset>
            </wp:positionH>
            <wp:positionV relativeFrom="paragraph">
              <wp:posOffset>666115</wp:posOffset>
            </wp:positionV>
            <wp:extent cx="5151755" cy="4152900"/>
            <wp:effectExtent l="0" t="0" r="0" b="0"/>
            <wp:wrapTopAndBottom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ED6">
        <w:t xml:space="preserve">Se adjunta el archivo del backup generado </w:t>
      </w:r>
      <w:r w:rsidR="00D50103">
        <w:t>(</w:t>
      </w:r>
      <w:r w:rsidR="00017ED6" w:rsidRPr="00306A94">
        <w:t>mammoth</w:t>
      </w:r>
      <w:r w:rsidR="00CD2285">
        <w:t>20220726</w:t>
      </w:r>
      <w:r w:rsidR="00017ED6" w:rsidRPr="00306A94">
        <w:t>.sql</w:t>
      </w:r>
      <w:r w:rsidR="00D50103">
        <w:t>)</w:t>
      </w:r>
      <w:r w:rsidR="00017ED6">
        <w:t xml:space="preserve"> dentro de la carpeta “</w:t>
      </w:r>
      <w:r w:rsidR="00CD2285">
        <w:t>dumps</w:t>
      </w:r>
      <w:r w:rsidR="00017ED6">
        <w:t>”.</w:t>
      </w:r>
    </w:p>
    <w:p w14:paraId="29FBC901" w14:textId="3A84C62C" w:rsidR="00D54423" w:rsidRDefault="00D54423" w:rsidP="004221EE">
      <w:pPr>
        <w:pStyle w:val="Contenido"/>
      </w:pPr>
    </w:p>
    <w:p w14:paraId="3C1E76DF" w14:textId="77C31416" w:rsidR="00E61A83" w:rsidRDefault="00E61A83" w:rsidP="00E61A83">
      <w:pPr>
        <w:rPr>
          <w:b w:val="0"/>
        </w:rPr>
      </w:pPr>
    </w:p>
    <w:p w14:paraId="11E69059" w14:textId="7873BDE9" w:rsidR="00E61A83" w:rsidRPr="00E61A83" w:rsidRDefault="00E61A83" w:rsidP="00E61A83">
      <w:pPr>
        <w:tabs>
          <w:tab w:val="left" w:pos="2160"/>
        </w:tabs>
      </w:pPr>
      <w:r>
        <w:tab/>
      </w:r>
    </w:p>
    <w:sectPr w:rsidR="00E61A83" w:rsidRPr="00E61A83" w:rsidSect="000E3CF8">
      <w:headerReference w:type="default" r:id="rId99"/>
      <w:footerReference w:type="default" r:id="rId100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27B97" w14:textId="77777777" w:rsidR="0012271A" w:rsidRDefault="0012271A">
      <w:r>
        <w:separator/>
      </w:r>
    </w:p>
    <w:p w14:paraId="4B0C0E6C" w14:textId="77777777" w:rsidR="0012271A" w:rsidRDefault="0012271A"/>
  </w:endnote>
  <w:endnote w:type="continuationSeparator" w:id="0">
    <w:p w14:paraId="06D9236F" w14:textId="77777777" w:rsidR="0012271A" w:rsidRDefault="0012271A">
      <w:r>
        <w:continuationSeparator/>
      </w:r>
    </w:p>
    <w:p w14:paraId="53311245" w14:textId="77777777" w:rsidR="0012271A" w:rsidRDefault="001227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72A56" w14:textId="77777777" w:rsidR="0012271A" w:rsidRDefault="0012271A">
      <w:r>
        <w:separator/>
      </w:r>
    </w:p>
    <w:p w14:paraId="3D400560" w14:textId="77777777" w:rsidR="0012271A" w:rsidRDefault="0012271A"/>
  </w:footnote>
  <w:footnote w:type="continuationSeparator" w:id="0">
    <w:p w14:paraId="152C142E" w14:textId="77777777" w:rsidR="0012271A" w:rsidRDefault="0012271A">
      <w:r>
        <w:continuationSeparator/>
      </w:r>
    </w:p>
    <w:p w14:paraId="570EF00B" w14:textId="77777777" w:rsidR="0012271A" w:rsidRDefault="001227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17ED6"/>
    <w:rsid w:val="00021E4F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52AB"/>
    <w:rsid w:val="000A7E5A"/>
    <w:rsid w:val="000B5B8B"/>
    <w:rsid w:val="000C3875"/>
    <w:rsid w:val="000D07C1"/>
    <w:rsid w:val="000D61B4"/>
    <w:rsid w:val="000E3CF8"/>
    <w:rsid w:val="000E5401"/>
    <w:rsid w:val="000E5DBF"/>
    <w:rsid w:val="000E63C9"/>
    <w:rsid w:val="0010790D"/>
    <w:rsid w:val="00110F4F"/>
    <w:rsid w:val="00113D28"/>
    <w:rsid w:val="001142EF"/>
    <w:rsid w:val="0012271A"/>
    <w:rsid w:val="00122FE0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82F0E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22E80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E1DF3"/>
    <w:rsid w:val="002F270C"/>
    <w:rsid w:val="002F51F5"/>
    <w:rsid w:val="00300295"/>
    <w:rsid w:val="003028DF"/>
    <w:rsid w:val="0030467D"/>
    <w:rsid w:val="00305A2F"/>
    <w:rsid w:val="00306A94"/>
    <w:rsid w:val="003074D5"/>
    <w:rsid w:val="00312137"/>
    <w:rsid w:val="003171D0"/>
    <w:rsid w:val="003243D5"/>
    <w:rsid w:val="00330359"/>
    <w:rsid w:val="003318B2"/>
    <w:rsid w:val="00331CDB"/>
    <w:rsid w:val="003370A8"/>
    <w:rsid w:val="0033762F"/>
    <w:rsid w:val="00345653"/>
    <w:rsid w:val="00356212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6B66"/>
    <w:rsid w:val="003874B7"/>
    <w:rsid w:val="00387F01"/>
    <w:rsid w:val="003A0CF8"/>
    <w:rsid w:val="003A39A1"/>
    <w:rsid w:val="003B572C"/>
    <w:rsid w:val="003C2191"/>
    <w:rsid w:val="003D3863"/>
    <w:rsid w:val="003D749F"/>
    <w:rsid w:val="003F20A5"/>
    <w:rsid w:val="003F4B9A"/>
    <w:rsid w:val="004071F6"/>
    <w:rsid w:val="004110DE"/>
    <w:rsid w:val="004221EE"/>
    <w:rsid w:val="00431221"/>
    <w:rsid w:val="0044085A"/>
    <w:rsid w:val="00440C13"/>
    <w:rsid w:val="00454E13"/>
    <w:rsid w:val="00484F14"/>
    <w:rsid w:val="004A0D94"/>
    <w:rsid w:val="004A35DF"/>
    <w:rsid w:val="004B21A5"/>
    <w:rsid w:val="004B706A"/>
    <w:rsid w:val="004C033A"/>
    <w:rsid w:val="004C0CC8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4F62A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F1BB0"/>
    <w:rsid w:val="005F3476"/>
    <w:rsid w:val="006117EC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A733F"/>
    <w:rsid w:val="006B5659"/>
    <w:rsid w:val="006E5716"/>
    <w:rsid w:val="006F0033"/>
    <w:rsid w:val="006F3C8D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744C5"/>
    <w:rsid w:val="00774864"/>
    <w:rsid w:val="00783A34"/>
    <w:rsid w:val="00786BAB"/>
    <w:rsid w:val="007973F0"/>
    <w:rsid w:val="007A0C0A"/>
    <w:rsid w:val="007A128D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65D1A"/>
    <w:rsid w:val="0087605E"/>
    <w:rsid w:val="00877DE6"/>
    <w:rsid w:val="00884F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E58A9"/>
    <w:rsid w:val="008F225C"/>
    <w:rsid w:val="008F4E1D"/>
    <w:rsid w:val="00903C32"/>
    <w:rsid w:val="00906E1C"/>
    <w:rsid w:val="00913ECD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0CE9"/>
    <w:rsid w:val="00955FD3"/>
    <w:rsid w:val="0096394F"/>
    <w:rsid w:val="00966B81"/>
    <w:rsid w:val="009702E6"/>
    <w:rsid w:val="00977F79"/>
    <w:rsid w:val="00983C16"/>
    <w:rsid w:val="00985CB6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9F4C01"/>
    <w:rsid w:val="00A05F8D"/>
    <w:rsid w:val="00A20B33"/>
    <w:rsid w:val="00A20DCF"/>
    <w:rsid w:val="00A23AFA"/>
    <w:rsid w:val="00A31B3E"/>
    <w:rsid w:val="00A445B5"/>
    <w:rsid w:val="00A451BB"/>
    <w:rsid w:val="00A45459"/>
    <w:rsid w:val="00A532F3"/>
    <w:rsid w:val="00A535A3"/>
    <w:rsid w:val="00A641BC"/>
    <w:rsid w:val="00A75590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AF3B70"/>
    <w:rsid w:val="00B231E5"/>
    <w:rsid w:val="00B27EF6"/>
    <w:rsid w:val="00B3083A"/>
    <w:rsid w:val="00B34B3E"/>
    <w:rsid w:val="00B3795B"/>
    <w:rsid w:val="00B403A9"/>
    <w:rsid w:val="00B4509C"/>
    <w:rsid w:val="00B57364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05ADE"/>
    <w:rsid w:val="00C100BE"/>
    <w:rsid w:val="00C132A5"/>
    <w:rsid w:val="00C15FB4"/>
    <w:rsid w:val="00C4086D"/>
    <w:rsid w:val="00C41228"/>
    <w:rsid w:val="00C569DB"/>
    <w:rsid w:val="00C56CC1"/>
    <w:rsid w:val="00C727D8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D2285"/>
    <w:rsid w:val="00CF5371"/>
    <w:rsid w:val="00CF590D"/>
    <w:rsid w:val="00D02297"/>
    <w:rsid w:val="00D0323A"/>
    <w:rsid w:val="00D0559F"/>
    <w:rsid w:val="00D064B5"/>
    <w:rsid w:val="00D074B1"/>
    <w:rsid w:val="00D077E9"/>
    <w:rsid w:val="00D16A19"/>
    <w:rsid w:val="00D238BB"/>
    <w:rsid w:val="00D32CBF"/>
    <w:rsid w:val="00D35F2E"/>
    <w:rsid w:val="00D36457"/>
    <w:rsid w:val="00D42CB7"/>
    <w:rsid w:val="00D50103"/>
    <w:rsid w:val="00D5413D"/>
    <w:rsid w:val="00D54423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DF4130"/>
    <w:rsid w:val="00E00A32"/>
    <w:rsid w:val="00E04B01"/>
    <w:rsid w:val="00E20D79"/>
    <w:rsid w:val="00E22ACD"/>
    <w:rsid w:val="00E25806"/>
    <w:rsid w:val="00E27527"/>
    <w:rsid w:val="00E40836"/>
    <w:rsid w:val="00E41A76"/>
    <w:rsid w:val="00E533D5"/>
    <w:rsid w:val="00E54C61"/>
    <w:rsid w:val="00E612E1"/>
    <w:rsid w:val="00E61A83"/>
    <w:rsid w:val="00E620B0"/>
    <w:rsid w:val="00E632F0"/>
    <w:rsid w:val="00E663E7"/>
    <w:rsid w:val="00E71D2F"/>
    <w:rsid w:val="00E741B4"/>
    <w:rsid w:val="00E81B40"/>
    <w:rsid w:val="00EA27F7"/>
    <w:rsid w:val="00EA53D8"/>
    <w:rsid w:val="00EB3573"/>
    <w:rsid w:val="00EC5C67"/>
    <w:rsid w:val="00EC7EC7"/>
    <w:rsid w:val="00ED4A03"/>
    <w:rsid w:val="00EF555B"/>
    <w:rsid w:val="00F027BB"/>
    <w:rsid w:val="00F02D1A"/>
    <w:rsid w:val="00F0361E"/>
    <w:rsid w:val="00F0370D"/>
    <w:rsid w:val="00F03CB6"/>
    <w:rsid w:val="00F11DCF"/>
    <w:rsid w:val="00F162EA"/>
    <w:rsid w:val="00F208DB"/>
    <w:rsid w:val="00F24417"/>
    <w:rsid w:val="00F30B45"/>
    <w:rsid w:val="00F4630A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A2EC8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jpg"/><Relationship Id="rId79" Type="http://schemas.openxmlformats.org/officeDocument/2006/relationships/image" Target="media/image72.png"/><Relationship Id="rId87" Type="http://schemas.openxmlformats.org/officeDocument/2006/relationships/image" Target="media/image80.emf"/><Relationship Id="rId10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77" Type="http://schemas.openxmlformats.org/officeDocument/2006/relationships/image" Target="media/image70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103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jp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image" Target="media/image66.jp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jpg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91921"/>
    <w:rsid w:val="001B6C7C"/>
    <w:rsid w:val="001B6CF2"/>
    <w:rsid w:val="00262E72"/>
    <w:rsid w:val="002B189F"/>
    <w:rsid w:val="002F3C59"/>
    <w:rsid w:val="004377E9"/>
    <w:rsid w:val="004C14FE"/>
    <w:rsid w:val="0058068D"/>
    <w:rsid w:val="005E0DF0"/>
    <w:rsid w:val="006926FD"/>
    <w:rsid w:val="008B34BD"/>
    <w:rsid w:val="00934AD7"/>
    <w:rsid w:val="009503B9"/>
    <w:rsid w:val="00A21D92"/>
    <w:rsid w:val="00A6657C"/>
    <w:rsid w:val="00A73443"/>
    <w:rsid w:val="00B16F21"/>
    <w:rsid w:val="00B93C52"/>
    <w:rsid w:val="00BE6688"/>
    <w:rsid w:val="00C25E4E"/>
    <w:rsid w:val="00CA6094"/>
    <w:rsid w:val="00D02EE5"/>
    <w:rsid w:val="00D161DB"/>
    <w:rsid w:val="00D835C2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1598</TotalTime>
  <Pages>1</Pages>
  <Words>2855</Words>
  <Characters>15708</Characters>
  <Application>Microsoft Office Word</Application>
  <DocSecurity>0</DocSecurity>
  <Lines>130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210</cp:revision>
  <cp:lastPrinted>2022-07-27T01:38:00Z</cp:lastPrinted>
  <dcterms:created xsi:type="dcterms:W3CDTF">2022-06-07T17:51:00Z</dcterms:created>
  <dcterms:modified xsi:type="dcterms:W3CDTF">2022-07-27T01:39:00Z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